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5022B8" w:rsidP="004A20B6">
      <w:pPr>
        <w:jc w:val="both"/>
      </w:pPr>
      <w:r>
        <w:rPr>
          <w:noProof/>
          <w:lang w:eastAsia="zh-CN"/>
        </w:rPr>
        <w:drawing>
          <wp:anchor distT="0" distB="0" distL="114300" distR="114300" simplePos="0" relativeHeight="251658240" behindDoc="1" locked="0" layoutInCell="1" allowOverlap="1" wp14:anchorId="3D637B26" wp14:editId="2C782CDC">
            <wp:simplePos x="0" y="0"/>
            <wp:positionH relativeFrom="column">
              <wp:posOffset>-1508760</wp:posOffset>
            </wp:positionH>
            <wp:positionV relativeFrom="page">
              <wp:posOffset>63500</wp:posOffset>
            </wp:positionV>
            <wp:extent cx="9641840" cy="100050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9641840" cy="1000506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4A20B6">
            <w:pPr>
              <w:jc w:val="both"/>
            </w:pPr>
            <w:r>
              <w:rPr>
                <w:noProof/>
                <w:lang w:eastAsia="zh-CN"/>
              </w:rPr>
              <mc:AlternateContent>
                <mc:Choice Requires="wps">
                  <w:drawing>
                    <wp:inline distT="0" distB="0" distL="0" distR="0" wp14:anchorId="195DB569" wp14:editId="3B054D8B">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D077E9" w:rsidRDefault="00ED5F98" w:rsidP="00D077E9">
                                  <w:pPr>
                                    <w:pStyle w:val="Title"/>
                                    <w:spacing w:after="0"/>
                                  </w:pPr>
                                  <w:r>
                                    <w:t>Sport Analysis-PSL</w:t>
                                  </w:r>
                                </w:p>
                                <w:p w:rsidR="00ED5F98" w:rsidRPr="00D86945" w:rsidRDefault="00ED5F98"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5DB569"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D077E9" w:rsidRDefault="00ED5F98" w:rsidP="00D077E9">
                            <w:pPr>
                              <w:pStyle w:val="Title"/>
                              <w:spacing w:after="0"/>
                            </w:pPr>
                            <w:r>
                              <w:t>Sport Analysis-PSL</w:t>
                            </w:r>
                          </w:p>
                          <w:p w:rsidR="00ED5F98" w:rsidRPr="00D86945" w:rsidRDefault="00ED5F98" w:rsidP="00D077E9">
                            <w:pPr>
                              <w:pStyle w:val="Title"/>
                              <w:spacing w:after="0"/>
                            </w:pPr>
                          </w:p>
                        </w:txbxContent>
                      </v:textbox>
                      <w10:anchorlock/>
                    </v:shape>
                  </w:pict>
                </mc:Fallback>
              </mc:AlternateContent>
            </w:r>
          </w:p>
          <w:p w:rsidR="00D077E9" w:rsidRDefault="00D077E9" w:rsidP="004A20B6">
            <w:pPr>
              <w:jc w:val="both"/>
            </w:pPr>
            <w:r>
              <w:rPr>
                <w:noProof/>
                <w:lang w:eastAsia="zh-CN"/>
              </w:rPr>
              <mc:AlternateContent>
                <mc:Choice Requires="wps">
                  <w:drawing>
                    <wp:inline distT="0" distB="0" distL="0" distR="0" wp14:anchorId="557CA383" wp14:editId="2999C68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72FE5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4A20B6">
            <w:pPr>
              <w:jc w:val="both"/>
              <w:rPr>
                <w:noProof/>
              </w:rPr>
            </w:pPr>
          </w:p>
        </w:tc>
      </w:tr>
      <w:tr w:rsidR="00D077E9" w:rsidTr="00D077E9">
        <w:trPr>
          <w:trHeight w:val="2171"/>
        </w:trPr>
        <w:tc>
          <w:tcPr>
            <w:tcW w:w="5580" w:type="dxa"/>
            <w:tcBorders>
              <w:top w:val="nil"/>
              <w:left w:val="nil"/>
              <w:bottom w:val="nil"/>
              <w:right w:val="nil"/>
            </w:tcBorders>
          </w:tcPr>
          <w:sdt>
            <w:sdtPr>
              <w:id w:val="1080870105"/>
              <w:placeholder>
                <w:docPart w:val="E0079835A36C41AE9AC793EE85934D71"/>
              </w:placeholder>
              <w15:appearance w15:val="hidden"/>
            </w:sdtPr>
            <w:sdtEndPr/>
            <w:sdtContent>
              <w:p w:rsidR="00D077E9" w:rsidRDefault="00D077E9" w:rsidP="004A20B6">
                <w:pPr>
                  <w:jc w:val="both"/>
                </w:pPr>
                <w:r w:rsidRPr="00D86945">
                  <w:rPr>
                    <w:rStyle w:val="SubtitleChar"/>
                    <w:b w:val="0"/>
                  </w:rPr>
                  <w:fldChar w:fldCharType="begin"/>
                </w:r>
                <w:r w:rsidRPr="004A20B6">
                  <w:rPr>
                    <w:rStyle w:val="SubtitleChar"/>
                    <w:b w:val="0"/>
                  </w:rPr>
                  <w:instrText xml:space="preserve"> DATE  \@ "MMMM d"  \* MERGEFORMAT </w:instrText>
                </w:r>
                <w:r w:rsidRPr="00D86945">
                  <w:rPr>
                    <w:rStyle w:val="SubtitleChar"/>
                    <w:b w:val="0"/>
                  </w:rPr>
                  <w:fldChar w:fldCharType="separate"/>
                </w:r>
                <w:r w:rsidR="00291E4D">
                  <w:rPr>
                    <w:rStyle w:val="SubtitleChar"/>
                    <w:b w:val="0"/>
                    <w:noProof/>
                  </w:rPr>
                  <w:t>August 24</w:t>
                </w:r>
                <w:r w:rsidRPr="00D86945">
                  <w:rPr>
                    <w:rStyle w:val="SubtitleChar"/>
                    <w:b w:val="0"/>
                  </w:rPr>
                  <w:fldChar w:fldCharType="end"/>
                </w:r>
              </w:p>
            </w:sdtContent>
          </w:sdt>
          <w:p w:rsidR="00D077E9" w:rsidRDefault="00D077E9" w:rsidP="004A20B6">
            <w:pPr>
              <w:jc w:val="both"/>
              <w:rPr>
                <w:noProof/>
                <w:sz w:val="10"/>
                <w:szCs w:val="10"/>
              </w:rPr>
            </w:pPr>
            <w:r w:rsidRPr="00D86945">
              <w:rPr>
                <w:noProof/>
                <w:sz w:val="10"/>
                <w:szCs w:val="10"/>
                <w:lang w:eastAsia="zh-CN"/>
              </w:rPr>
              <mc:AlternateContent>
                <mc:Choice Requires="wps">
                  <w:drawing>
                    <wp:inline distT="0" distB="0" distL="0" distR="0" wp14:anchorId="0B6154FA" wp14:editId="3005B5F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5E42D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6229F0" w:rsidRDefault="00D077E9" w:rsidP="004A20B6">
            <w:pPr>
              <w:jc w:val="both"/>
              <w:rPr>
                <w:b w:val="0"/>
                <w:noProof/>
                <w:sz w:val="10"/>
                <w:szCs w:val="10"/>
              </w:rPr>
            </w:pPr>
          </w:p>
          <w:p w:rsidR="00D077E9" w:rsidRPr="006229F0" w:rsidRDefault="00C44B29" w:rsidP="004A20B6">
            <w:pPr>
              <w:jc w:val="both"/>
              <w:rPr>
                <w:b w:val="0"/>
              </w:rPr>
            </w:pPr>
            <w:sdt>
              <w:sdtPr>
                <w:rPr>
                  <w:rStyle w:val="SubtitleChar"/>
                  <w:b w:val="0"/>
                </w:rPr>
                <w:alias w:val="Your Name"/>
                <w:tag w:val="Your Name"/>
                <w:id w:val="-180584491"/>
                <w:placeholder>
                  <w:docPart w:val="8841D46146234F4188628D9E9EF97604"/>
                </w:placeholder>
                <w:dataBinding w:prefixMappings="xmlns:ns0='http://schemas.microsoft.com/office/2006/coverPageProps' " w:xpath="/ns0:CoverPageProperties[1]/ns0:CompanyFax[1]" w:storeItemID="{55AF091B-3C7A-41E3-B477-F2FDAA23CFDA}"/>
                <w15:appearance w15:val="hidden"/>
                <w:text w:multiLine="1"/>
              </w:sdtPr>
              <w:sdtEndPr>
                <w:rPr>
                  <w:rStyle w:val="SubtitleChar"/>
                </w:rPr>
              </w:sdtEndPr>
              <w:sdtContent>
                <w:r w:rsidR="006229F0" w:rsidRPr="00176014">
                  <w:rPr>
                    <w:rStyle w:val="SubtitleChar"/>
                    <w:b w:val="0"/>
                  </w:rPr>
                  <w:t>Group</w:t>
                </w:r>
                <w:r w:rsidR="002376C9">
                  <w:rPr>
                    <w:rStyle w:val="SubtitleChar"/>
                    <w:b w:val="0"/>
                  </w:rPr>
                  <w:t xml:space="preserve"> G</w:t>
                </w:r>
                <w:r w:rsidR="0027024D">
                  <w:rPr>
                    <w:rStyle w:val="SubtitleChar"/>
                    <w:b w:val="0"/>
                  </w:rPr>
                  <w:t>:</w:t>
                </w:r>
                <w:r w:rsidR="0027024D">
                  <w:rPr>
                    <w:rStyle w:val="SubtitleChar"/>
                    <w:b w:val="0"/>
                  </w:rPr>
                  <w:br/>
                  <w:t>Neeta Choudhry</w:t>
                </w:r>
                <w:r w:rsidR="006229F0" w:rsidRPr="00176014">
                  <w:rPr>
                    <w:rStyle w:val="SubtitleChar"/>
                    <w:b w:val="0"/>
                  </w:rPr>
                  <w:br/>
                  <w:t>Naveera Kamal</w:t>
                </w:r>
                <w:r w:rsidR="006229F0" w:rsidRPr="00176014">
                  <w:rPr>
                    <w:rStyle w:val="SubtitleChar"/>
                    <w:b w:val="0"/>
                  </w:rPr>
                  <w:br/>
                  <w:t>Noor ul ain</w:t>
                </w:r>
              </w:sdtContent>
            </w:sdt>
          </w:p>
          <w:p w:rsidR="00D077E9" w:rsidRPr="00D86945" w:rsidRDefault="00D077E9" w:rsidP="004A20B6">
            <w:pPr>
              <w:jc w:val="both"/>
              <w:rPr>
                <w:noProof/>
                <w:sz w:val="10"/>
                <w:szCs w:val="10"/>
              </w:rPr>
            </w:pPr>
          </w:p>
        </w:tc>
      </w:tr>
    </w:tbl>
    <w:p w:rsidR="00D077E9" w:rsidRDefault="005022B8" w:rsidP="004A20B6">
      <w:pPr>
        <w:spacing w:after="200"/>
        <w:jc w:val="both"/>
      </w:pPr>
      <w:r>
        <w:rPr>
          <w:noProof/>
          <w:lang w:eastAsia="zh-CN"/>
        </w:rPr>
        <w:drawing>
          <wp:anchor distT="0" distB="0" distL="114300" distR="114300" simplePos="0" relativeHeight="251662336" behindDoc="0" locked="0" layoutInCell="1" allowOverlap="1" wp14:anchorId="3F80F7C4" wp14:editId="51ADFE62">
            <wp:simplePos x="0" y="0"/>
            <wp:positionH relativeFrom="column">
              <wp:posOffset>2369819</wp:posOffset>
            </wp:positionH>
            <wp:positionV relativeFrom="paragraph">
              <wp:posOffset>933450</wp:posOffset>
            </wp:positionV>
            <wp:extent cx="4418381" cy="747902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0230820-210032-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4427793" cy="7494960"/>
                    </a:xfrm>
                    <a:prstGeom prst="rect">
                      <a:avLst/>
                    </a:prstGeom>
                  </pic:spPr>
                </pic:pic>
              </a:graphicData>
            </a:graphic>
            <wp14:sizeRelH relativeFrom="page">
              <wp14:pctWidth>0</wp14:pctWidth>
            </wp14:sizeRelH>
            <wp14:sizeRelV relativeFrom="page">
              <wp14:pctHeight>0</wp14:pctHeight>
            </wp14:sizeRelV>
          </wp:anchor>
        </w:drawing>
      </w:r>
      <w:r w:rsidR="00D077E9">
        <w:rPr>
          <w:noProof/>
          <w:lang w:eastAsia="zh-CN"/>
        </w:rPr>
        <mc:AlternateContent>
          <mc:Choice Requires="wps">
            <w:drawing>
              <wp:anchor distT="0" distB="0" distL="114300" distR="114300" simplePos="0" relativeHeight="251660288" behindDoc="1" locked="0" layoutInCell="1" allowOverlap="1" wp14:anchorId="7D527EB2" wp14:editId="60D3701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B6BFF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rsidR="006229F0" w:rsidRDefault="006229F0" w:rsidP="004A20B6">
      <w:pPr>
        <w:pStyle w:val="Title"/>
        <w:jc w:val="both"/>
      </w:pPr>
      <w:r>
        <w:lastRenderedPageBreak/>
        <w:t>Table of Contents</w:t>
      </w:r>
    </w:p>
    <w:p w:rsidR="00DF510E" w:rsidRDefault="00DF510E" w:rsidP="004A20B6">
      <w:pPr>
        <w:pStyle w:val="Subtitle"/>
        <w:framePr w:wrap="around"/>
        <w:jc w:val="both"/>
      </w:pPr>
    </w:p>
    <w:p w:rsidR="00DF510E" w:rsidRPr="00FB788B" w:rsidRDefault="00DF510E" w:rsidP="004A20B6">
      <w:pPr>
        <w:pStyle w:val="Heading1"/>
        <w:numPr>
          <w:ilvl w:val="0"/>
          <w:numId w:val="39"/>
        </w:numPr>
        <w:jc w:val="both"/>
        <w:rPr>
          <w:b w:val="0"/>
        </w:rPr>
      </w:pPr>
      <w:r w:rsidRPr="00FB788B">
        <w:rPr>
          <w:b w:val="0"/>
        </w:rPr>
        <w:t>INTRODUCTION</w:t>
      </w:r>
    </w:p>
    <w:p w:rsidR="00DF510E" w:rsidRPr="00FB788B" w:rsidRDefault="00DF510E" w:rsidP="004A20B6">
      <w:pPr>
        <w:pStyle w:val="Heading1"/>
        <w:numPr>
          <w:ilvl w:val="0"/>
          <w:numId w:val="39"/>
        </w:numPr>
        <w:jc w:val="both"/>
        <w:rPr>
          <w:b w:val="0"/>
        </w:rPr>
      </w:pPr>
      <w:r w:rsidRPr="00FB788B">
        <w:rPr>
          <w:b w:val="0"/>
        </w:rPr>
        <w:t>PROJECT SCOPE:</w:t>
      </w:r>
    </w:p>
    <w:p w:rsidR="00DF510E" w:rsidRPr="00FB788B" w:rsidRDefault="00DF510E" w:rsidP="004A20B6">
      <w:pPr>
        <w:pStyle w:val="Heading1"/>
        <w:numPr>
          <w:ilvl w:val="0"/>
          <w:numId w:val="39"/>
        </w:numPr>
        <w:jc w:val="both"/>
        <w:rPr>
          <w:b w:val="0"/>
        </w:rPr>
      </w:pPr>
      <w:r w:rsidRPr="00FB788B">
        <w:rPr>
          <w:b w:val="0"/>
        </w:rPr>
        <w:t xml:space="preserve">ER- DAIGRAM: </w:t>
      </w:r>
    </w:p>
    <w:p w:rsidR="00DF510E" w:rsidRPr="00FB788B" w:rsidRDefault="00DF510E" w:rsidP="004A20B6">
      <w:pPr>
        <w:pStyle w:val="Heading1"/>
        <w:numPr>
          <w:ilvl w:val="0"/>
          <w:numId w:val="39"/>
        </w:numPr>
        <w:jc w:val="both"/>
        <w:rPr>
          <w:b w:val="0"/>
        </w:rPr>
      </w:pPr>
      <w:r w:rsidRPr="00FB788B">
        <w:rPr>
          <w:b w:val="0"/>
        </w:rPr>
        <w:t>APPROACH</w:t>
      </w:r>
    </w:p>
    <w:p w:rsidR="00DF510E" w:rsidRPr="00FB788B" w:rsidRDefault="00DF510E" w:rsidP="004A20B6">
      <w:pPr>
        <w:pStyle w:val="Heading1"/>
        <w:numPr>
          <w:ilvl w:val="0"/>
          <w:numId w:val="39"/>
        </w:numPr>
        <w:jc w:val="both"/>
        <w:rPr>
          <w:b w:val="0"/>
        </w:rPr>
      </w:pPr>
      <w:r w:rsidRPr="00FB788B">
        <w:rPr>
          <w:b w:val="0"/>
        </w:rPr>
        <w:t xml:space="preserve">DATA EXPLORATION: </w:t>
      </w:r>
    </w:p>
    <w:p w:rsidR="00DF510E" w:rsidRPr="00FB788B" w:rsidRDefault="00DF510E" w:rsidP="004A20B6">
      <w:pPr>
        <w:pStyle w:val="Heading1"/>
        <w:numPr>
          <w:ilvl w:val="0"/>
          <w:numId w:val="39"/>
        </w:numPr>
        <w:jc w:val="both"/>
        <w:rPr>
          <w:b w:val="0"/>
        </w:rPr>
      </w:pPr>
      <w:r w:rsidRPr="00FB788B">
        <w:rPr>
          <w:b w:val="0"/>
        </w:rPr>
        <w:t xml:space="preserve">DASHBOARD VISUALS:    </w:t>
      </w:r>
    </w:p>
    <w:p w:rsidR="00DF510E" w:rsidRPr="00FB788B" w:rsidRDefault="00DF510E" w:rsidP="004A20B6">
      <w:pPr>
        <w:pStyle w:val="Heading1"/>
        <w:numPr>
          <w:ilvl w:val="0"/>
          <w:numId w:val="39"/>
        </w:numPr>
        <w:jc w:val="both"/>
        <w:rPr>
          <w:b w:val="0"/>
        </w:rPr>
      </w:pPr>
      <w:r w:rsidRPr="00FB788B">
        <w:rPr>
          <w:b w:val="0"/>
        </w:rPr>
        <w:t>RECOMMENDATIONS:</w:t>
      </w:r>
    </w:p>
    <w:p w:rsidR="00DF510E" w:rsidRDefault="00DF510E" w:rsidP="004A20B6">
      <w:pPr>
        <w:pStyle w:val="Title"/>
        <w:jc w:val="both"/>
      </w:pPr>
    </w:p>
    <w:p w:rsidR="00DF510E" w:rsidRPr="00DF510E" w:rsidRDefault="00DF510E" w:rsidP="004A20B6">
      <w:pPr>
        <w:jc w:val="both"/>
        <w:rPr>
          <w:b w:val="0"/>
        </w:rPr>
      </w:pPr>
    </w:p>
    <w:p w:rsidR="00DF510E" w:rsidRPr="00DF510E" w:rsidRDefault="00DF510E" w:rsidP="004A20B6">
      <w:pPr>
        <w:pStyle w:val="Heading2"/>
        <w:jc w:val="both"/>
      </w:pPr>
    </w:p>
    <w:p w:rsidR="006229F0" w:rsidRDefault="00DF510E" w:rsidP="004A20B6">
      <w:pPr>
        <w:pStyle w:val="Heading2"/>
        <w:jc w:val="both"/>
      </w:pPr>
      <w:r>
        <w:rPr>
          <w:b/>
          <w:caps/>
        </w:rPr>
        <w:t xml:space="preserve"> </w:t>
      </w:r>
      <w:r w:rsidR="006229F0">
        <w:rPr>
          <w:b/>
          <w:caps/>
        </w:rPr>
        <w:br w:type="page"/>
      </w:r>
    </w:p>
    <w:p w:rsidR="00176014" w:rsidRDefault="00176014" w:rsidP="004A20B6">
      <w:pPr>
        <w:pStyle w:val="Title"/>
        <w:jc w:val="both"/>
      </w:pPr>
      <w:r>
        <w:t>INTRODUCTION:</w:t>
      </w:r>
    </w:p>
    <w:p w:rsidR="00176014" w:rsidRDefault="00176014" w:rsidP="004A20B6">
      <w:pPr>
        <w:jc w:val="both"/>
        <w:rPr>
          <w:b w:val="0"/>
        </w:rPr>
      </w:pPr>
      <w:r w:rsidRPr="005777CC">
        <w:rPr>
          <w:b w:val="0"/>
        </w:rPr>
        <w:t>Pakistanis have a passion for cricket, and the Pakistan Super League (PSL) has grown to be an important fixture on the nation's cricket calendar. T</w:t>
      </w:r>
      <w:r w:rsidR="006A3863">
        <w:rPr>
          <w:b w:val="0"/>
        </w:rPr>
        <w:t>he "Sport Analysis</w:t>
      </w:r>
      <w:r w:rsidRPr="005777CC">
        <w:rPr>
          <w:b w:val="0"/>
        </w:rPr>
        <w:t xml:space="preserve">- PSL 2016-2022 Data Analysis" project seeks to thoroughly analyze the PSL competition data from 2016 to 2022 in order to </w:t>
      </w:r>
      <w:r w:rsidRPr="005777CC">
        <w:rPr>
          <w:rFonts w:cstheme="minorHAnsi"/>
          <w:b w:val="0"/>
        </w:rPr>
        <w:t>glean</w:t>
      </w:r>
      <w:r w:rsidRPr="005777CC">
        <w:rPr>
          <w:b w:val="0"/>
        </w:rPr>
        <w:t xml:space="preserve"> important trends, insights, and patterns. The goal of this project is to provide a thorough study that benefits teams, players, fans, and stakeholders by utilizing data analytics and artificial intelligence.</w:t>
      </w:r>
    </w:p>
    <w:p w:rsidR="00FB788B" w:rsidRDefault="00FB788B" w:rsidP="004A20B6">
      <w:pPr>
        <w:jc w:val="both"/>
        <w:rPr>
          <w:b w:val="0"/>
        </w:rPr>
      </w:pPr>
    </w:p>
    <w:p w:rsidR="00FB788B" w:rsidRPr="00FB788B" w:rsidRDefault="00FB788B" w:rsidP="004A20B6">
      <w:pPr>
        <w:pStyle w:val="Title"/>
        <w:jc w:val="both"/>
      </w:pPr>
      <w:r>
        <w:t xml:space="preserve">PROBLEM STATEMENT: </w:t>
      </w:r>
    </w:p>
    <w:p w:rsidR="00FB788B" w:rsidRDefault="00FB788B" w:rsidP="004A20B6">
      <w:pPr>
        <w:jc w:val="both"/>
        <w:rPr>
          <w:b w:val="0"/>
        </w:rPr>
      </w:pPr>
      <w:r w:rsidRPr="00FB788B">
        <w:rPr>
          <w:b w:val="0"/>
        </w:rPr>
        <w:t xml:space="preserve">The </w:t>
      </w:r>
      <w:r w:rsidR="005A3010">
        <w:rPr>
          <w:b w:val="0"/>
        </w:rPr>
        <w:t>Sport Analysis</w:t>
      </w:r>
      <w:r w:rsidRPr="00FB788B">
        <w:rPr>
          <w:b w:val="0"/>
        </w:rPr>
        <w:t xml:space="preserve"> for PSL seeks to address the challenge of extracting meaningful insights from the vast array of data generated by the tournament. By </w:t>
      </w:r>
      <w:r w:rsidR="00E44AA8">
        <w:rPr>
          <w:b w:val="0"/>
        </w:rPr>
        <w:t>utilizing data analytics,</w:t>
      </w:r>
      <w:r w:rsidRPr="00FB788B">
        <w:rPr>
          <w:b w:val="0"/>
        </w:rPr>
        <w:t xml:space="preserve"> the solution aims to provide comprehensive player performance evaluation, strategic decision support for teams, and enhanced fan engagement through interactive visualizations, recognition of historical patterns, predictive modeling, and real-time analysis during matches. Ultimately, the goal is to transform raw data into actionable recommendations that enhance team strategies, player performance, and overall fan experience in the Pakistan Super League, ushering in a new era of data-driven cricket analysis.</w:t>
      </w:r>
    </w:p>
    <w:p w:rsidR="000B3884" w:rsidRDefault="000B3884" w:rsidP="004A20B6">
      <w:pPr>
        <w:jc w:val="both"/>
        <w:rPr>
          <w:b w:val="0"/>
        </w:rPr>
      </w:pPr>
    </w:p>
    <w:p w:rsidR="000B3884" w:rsidRDefault="000B3884" w:rsidP="004A20B6">
      <w:pPr>
        <w:pStyle w:val="Title"/>
        <w:jc w:val="both"/>
      </w:pPr>
      <w:r>
        <w:t>Stakeholders:</w:t>
      </w:r>
    </w:p>
    <w:p w:rsidR="0078144B" w:rsidRDefault="0078144B" w:rsidP="004A20B6">
      <w:pPr>
        <w:pStyle w:val="Title"/>
        <w:jc w:val="both"/>
        <w:rPr>
          <w:rFonts w:asciiTheme="minorHAnsi" w:eastAsiaTheme="minorEastAsia" w:hAnsiTheme="minorHAnsi" w:cstheme="minorBidi"/>
          <w:b w:val="0"/>
          <w:bCs w:val="0"/>
          <w:sz w:val="28"/>
          <w:szCs w:val="22"/>
        </w:rPr>
      </w:pPr>
      <w:r w:rsidRPr="0078144B">
        <w:rPr>
          <w:rFonts w:asciiTheme="minorHAnsi" w:eastAsiaTheme="minorEastAsia" w:hAnsiTheme="minorHAnsi" w:cstheme="minorBidi"/>
          <w:b w:val="0"/>
          <w:bCs w:val="0"/>
          <w:sz w:val="28"/>
          <w:szCs w:val="22"/>
        </w:rPr>
        <w:t>F</w:t>
      </w:r>
      <w:r>
        <w:rPr>
          <w:rFonts w:asciiTheme="minorHAnsi" w:eastAsiaTheme="minorEastAsia" w:hAnsiTheme="minorHAnsi" w:cstheme="minorBidi"/>
          <w:b w:val="0"/>
          <w:bCs w:val="0"/>
          <w:sz w:val="28"/>
          <w:szCs w:val="22"/>
        </w:rPr>
        <w:t xml:space="preserve">or PSL data </w:t>
      </w:r>
      <w:r w:rsidR="005C23DC">
        <w:rPr>
          <w:rFonts w:asciiTheme="minorHAnsi" w:eastAsiaTheme="minorEastAsia" w:hAnsiTheme="minorHAnsi" w:cstheme="minorBidi"/>
          <w:b w:val="0"/>
          <w:bCs w:val="0"/>
          <w:sz w:val="28"/>
          <w:szCs w:val="22"/>
        </w:rPr>
        <w:t>analysis,</w:t>
      </w:r>
      <w:r>
        <w:rPr>
          <w:rFonts w:asciiTheme="minorHAnsi" w:eastAsiaTheme="minorEastAsia" w:hAnsiTheme="minorHAnsi" w:cstheme="minorBidi"/>
          <w:b w:val="0"/>
          <w:bCs w:val="0"/>
          <w:sz w:val="28"/>
          <w:szCs w:val="22"/>
        </w:rPr>
        <w:t xml:space="preserve"> the stake </w:t>
      </w:r>
      <w:r w:rsidR="005C23DC">
        <w:rPr>
          <w:rFonts w:asciiTheme="minorHAnsi" w:eastAsiaTheme="minorEastAsia" w:hAnsiTheme="minorHAnsi" w:cstheme="minorBidi"/>
          <w:b w:val="0"/>
          <w:bCs w:val="0"/>
          <w:sz w:val="28"/>
          <w:szCs w:val="22"/>
        </w:rPr>
        <w:t>holders could</w:t>
      </w:r>
      <w:r>
        <w:rPr>
          <w:rFonts w:asciiTheme="minorHAnsi" w:eastAsiaTheme="minorEastAsia" w:hAnsiTheme="minorHAnsi" w:cstheme="minorBidi"/>
          <w:b w:val="0"/>
          <w:bCs w:val="0"/>
          <w:sz w:val="28"/>
          <w:szCs w:val="22"/>
        </w:rPr>
        <w:t xml:space="preserve"> include:</w:t>
      </w:r>
    </w:p>
    <w:p w:rsidR="0078144B" w:rsidRPr="0078144B" w:rsidRDefault="0078144B" w:rsidP="004A20B6">
      <w:pPr>
        <w:pStyle w:val="EmphasisText"/>
        <w:jc w:val="both"/>
        <w:rPr>
          <w:b w:val="0"/>
        </w:rPr>
      </w:pPr>
      <w:r w:rsidRPr="0078144B">
        <w:rPr>
          <w:lang w:eastAsia="zh-CN"/>
        </w:rPr>
        <w:t xml:space="preserve">Cricket Teams: </w:t>
      </w:r>
      <w:r w:rsidRPr="0078144B">
        <w:rPr>
          <w:b w:val="0"/>
        </w:rPr>
        <w:t>The teams participating in the PSL would have a significant stake in data analysis. They would want to analyze player performance, team strategies, opposition analysis, and more to make informed decisions.</w:t>
      </w:r>
    </w:p>
    <w:p w:rsidR="0078144B" w:rsidRPr="0078144B" w:rsidRDefault="0078144B" w:rsidP="004A20B6">
      <w:pPr>
        <w:pStyle w:val="EmphasisText"/>
        <w:jc w:val="both"/>
        <w:rPr>
          <w:b w:val="0"/>
        </w:rPr>
      </w:pPr>
      <w:r w:rsidRPr="0078144B">
        <w:rPr>
          <w:lang w:eastAsia="zh-CN"/>
        </w:rPr>
        <w:t xml:space="preserve">Coaches and Management: </w:t>
      </w:r>
      <w:r w:rsidRPr="0078144B">
        <w:rPr>
          <w:b w:val="0"/>
        </w:rPr>
        <w:t>Coaches and team management would use data analysis to understand player performance, strengths, weaknesses, and to devise strategies for matches.</w:t>
      </w:r>
    </w:p>
    <w:p w:rsidR="0078144B" w:rsidRPr="0078144B" w:rsidRDefault="0078144B" w:rsidP="004A20B6">
      <w:pPr>
        <w:pStyle w:val="EmphasisText"/>
        <w:jc w:val="both"/>
        <w:rPr>
          <w:b w:val="0"/>
        </w:rPr>
      </w:pPr>
      <w:r w:rsidRPr="0078144B">
        <w:rPr>
          <w:lang w:eastAsia="zh-CN"/>
        </w:rPr>
        <w:t xml:space="preserve">Players: </w:t>
      </w:r>
      <w:r w:rsidRPr="0078144B">
        <w:rPr>
          <w:b w:val="0"/>
        </w:rPr>
        <w:t>Players themselves might be interested in analyzing their own performance data to improve their skills and identify areas for growth.</w:t>
      </w:r>
    </w:p>
    <w:p w:rsidR="0078144B" w:rsidRPr="0078144B" w:rsidRDefault="0078144B" w:rsidP="004A20B6">
      <w:pPr>
        <w:pStyle w:val="EmphasisText"/>
        <w:jc w:val="both"/>
        <w:rPr>
          <w:b w:val="0"/>
        </w:rPr>
      </w:pPr>
      <w:r w:rsidRPr="0078144B">
        <w:rPr>
          <w:lang w:eastAsia="zh-CN"/>
        </w:rPr>
        <w:t xml:space="preserve">League Organizers: </w:t>
      </w:r>
      <w:r w:rsidRPr="0078144B">
        <w:rPr>
          <w:b w:val="0"/>
        </w:rPr>
        <w:t>The organizers of the PSL might use data analysis for various purposes including improving the league's format, marketing decisions, scheduling, and more.</w:t>
      </w:r>
    </w:p>
    <w:p w:rsidR="0078144B" w:rsidRPr="0078144B" w:rsidRDefault="0078144B" w:rsidP="004A20B6">
      <w:pPr>
        <w:pStyle w:val="EmphasisText"/>
        <w:jc w:val="both"/>
        <w:rPr>
          <w:lang w:eastAsia="zh-CN"/>
        </w:rPr>
      </w:pPr>
      <w:r w:rsidRPr="0078144B">
        <w:rPr>
          <w:lang w:eastAsia="zh-CN"/>
        </w:rPr>
        <w:t>Sponsors and Advertisers</w:t>
      </w:r>
      <w:r w:rsidRPr="0078144B">
        <w:rPr>
          <w:b w:val="0"/>
        </w:rPr>
        <w:t>: Companies sponsoring or advertising during the PSL might be interested in data analysis to understand the viewership demographics, engagement levels, and the effectiveness of their campaigns.</w:t>
      </w:r>
    </w:p>
    <w:p w:rsidR="0078144B" w:rsidRPr="0078144B" w:rsidRDefault="0078144B" w:rsidP="004A20B6">
      <w:pPr>
        <w:pStyle w:val="EmphasisText"/>
        <w:jc w:val="both"/>
        <w:rPr>
          <w:lang w:eastAsia="zh-CN"/>
        </w:rPr>
      </w:pPr>
      <w:r w:rsidRPr="0078144B">
        <w:rPr>
          <w:lang w:eastAsia="zh-CN"/>
        </w:rPr>
        <w:t xml:space="preserve">Broadcasters: </w:t>
      </w:r>
      <w:r w:rsidRPr="0078144B">
        <w:rPr>
          <w:b w:val="0"/>
        </w:rPr>
        <w:t>Organizations broadcasting the PSL matches could use data analysis to enhance the viewing experience, identify key moments, and tailor their coverage.</w:t>
      </w:r>
    </w:p>
    <w:p w:rsidR="0078144B" w:rsidRPr="0078144B" w:rsidRDefault="0078144B" w:rsidP="004A20B6">
      <w:pPr>
        <w:pStyle w:val="EmphasisText"/>
        <w:jc w:val="both"/>
        <w:rPr>
          <w:b w:val="0"/>
        </w:rPr>
      </w:pPr>
      <w:r w:rsidRPr="0078144B">
        <w:rPr>
          <w:lang w:eastAsia="zh-CN"/>
        </w:rPr>
        <w:t>Fans</w:t>
      </w:r>
      <w:r w:rsidRPr="0078144B">
        <w:rPr>
          <w:b w:val="0"/>
        </w:rPr>
        <w:t>:</w:t>
      </w:r>
      <w:r>
        <w:rPr>
          <w:b w:val="0"/>
        </w:rPr>
        <w:t xml:space="preserve"> F</w:t>
      </w:r>
      <w:r w:rsidRPr="0078144B">
        <w:rPr>
          <w:b w:val="0"/>
        </w:rPr>
        <w:t>ans might also engage in data analysis to predict match outcomes, analyze player statistics, and more.</w:t>
      </w:r>
    </w:p>
    <w:p w:rsidR="0078144B" w:rsidRPr="0078144B" w:rsidRDefault="0078144B" w:rsidP="004A20B6">
      <w:pPr>
        <w:pStyle w:val="EmphasisText"/>
        <w:jc w:val="both"/>
        <w:rPr>
          <w:b w:val="0"/>
        </w:rPr>
      </w:pPr>
      <w:r w:rsidRPr="0078144B">
        <w:rPr>
          <w:lang w:eastAsia="zh-CN"/>
        </w:rPr>
        <w:t>Media and Analysts</w:t>
      </w:r>
      <w:r w:rsidRPr="0078144B">
        <w:rPr>
          <w:b w:val="0"/>
        </w:rPr>
        <w:t>: Media outlets and cricket analysts might use data analysis to provide insights, predictions, and commentary around PSL matches</w:t>
      </w:r>
    </w:p>
    <w:p w:rsidR="00FB788B" w:rsidRPr="005777CC" w:rsidRDefault="00FB788B" w:rsidP="004A20B6">
      <w:pPr>
        <w:jc w:val="both"/>
        <w:rPr>
          <w:b w:val="0"/>
        </w:rPr>
      </w:pPr>
    </w:p>
    <w:p w:rsidR="00FB788B" w:rsidRDefault="00FB788B" w:rsidP="004A20B6">
      <w:pPr>
        <w:pStyle w:val="Title"/>
        <w:jc w:val="both"/>
      </w:pPr>
      <w:r>
        <w:t>OBJECTIVE:</w:t>
      </w:r>
    </w:p>
    <w:p w:rsidR="00FB788B" w:rsidRPr="00FB788B" w:rsidRDefault="00FB788B" w:rsidP="004A20B6">
      <w:pPr>
        <w:pStyle w:val="ListParagraph"/>
        <w:numPr>
          <w:ilvl w:val="0"/>
          <w:numId w:val="42"/>
        </w:numPr>
        <w:jc w:val="both"/>
      </w:pPr>
      <w:r w:rsidRPr="00FB788B">
        <w:t xml:space="preserve">Comprehensive Data Analysis: </w:t>
      </w:r>
    </w:p>
    <w:p w:rsidR="00FB788B" w:rsidRPr="00FB788B" w:rsidRDefault="00FB788B" w:rsidP="004A20B6">
      <w:pPr>
        <w:pStyle w:val="ListParagraph"/>
        <w:jc w:val="both"/>
        <w:rPr>
          <w:b w:val="0"/>
        </w:rPr>
      </w:pPr>
      <w:r w:rsidRPr="00FB788B">
        <w:rPr>
          <w:b w:val="0"/>
        </w:rPr>
        <w:t>Perform in-depth analysis of PSL data from 2016 to 2022 to extract insights and trends.</w:t>
      </w:r>
    </w:p>
    <w:p w:rsidR="00FB788B" w:rsidRPr="00FB788B" w:rsidRDefault="00FB788B" w:rsidP="004A20B6">
      <w:pPr>
        <w:pStyle w:val="ListParagraph"/>
        <w:numPr>
          <w:ilvl w:val="0"/>
          <w:numId w:val="42"/>
        </w:numPr>
        <w:jc w:val="both"/>
      </w:pPr>
      <w:r w:rsidRPr="00FB788B">
        <w:t xml:space="preserve">Player Performance Evaluation: </w:t>
      </w:r>
    </w:p>
    <w:p w:rsidR="00FB788B" w:rsidRPr="00FB788B" w:rsidRDefault="00FB788B" w:rsidP="004A20B6">
      <w:pPr>
        <w:pStyle w:val="ListParagraph"/>
        <w:jc w:val="both"/>
        <w:rPr>
          <w:b w:val="0"/>
        </w:rPr>
      </w:pPr>
      <w:r w:rsidRPr="00FB788B">
        <w:rPr>
          <w:b w:val="0"/>
        </w:rPr>
        <w:t>Evaluate batting, bowling, and all-round player performance across seasons.</w:t>
      </w:r>
    </w:p>
    <w:p w:rsidR="00FB788B" w:rsidRPr="00FB788B" w:rsidRDefault="00FB788B" w:rsidP="004A20B6">
      <w:pPr>
        <w:pStyle w:val="ListParagraph"/>
        <w:numPr>
          <w:ilvl w:val="0"/>
          <w:numId w:val="42"/>
        </w:numPr>
        <w:jc w:val="both"/>
      </w:pPr>
      <w:r w:rsidRPr="00FB788B">
        <w:t xml:space="preserve">Team Dynamics Analysis: </w:t>
      </w:r>
    </w:p>
    <w:p w:rsidR="00FB788B" w:rsidRPr="00FB788B" w:rsidRDefault="00FB788B" w:rsidP="004A20B6">
      <w:pPr>
        <w:pStyle w:val="ListParagraph"/>
        <w:jc w:val="both"/>
        <w:rPr>
          <w:b w:val="0"/>
        </w:rPr>
      </w:pPr>
      <w:r w:rsidRPr="00FB788B">
        <w:rPr>
          <w:b w:val="0"/>
        </w:rPr>
        <w:t>Analyze team performance metrics, including win-loss ratios and net run rates.</w:t>
      </w:r>
    </w:p>
    <w:p w:rsidR="00FB788B" w:rsidRPr="00FB788B" w:rsidRDefault="00FB788B" w:rsidP="004A20B6">
      <w:pPr>
        <w:pStyle w:val="ListParagraph"/>
        <w:numPr>
          <w:ilvl w:val="0"/>
          <w:numId w:val="42"/>
        </w:numPr>
        <w:jc w:val="both"/>
      </w:pPr>
      <w:r w:rsidRPr="00FB788B">
        <w:t xml:space="preserve">Venue Impact Assessment: </w:t>
      </w:r>
    </w:p>
    <w:p w:rsidR="00FB788B" w:rsidRPr="00FB788B" w:rsidRDefault="00FB788B" w:rsidP="004A20B6">
      <w:pPr>
        <w:pStyle w:val="ListParagraph"/>
        <w:jc w:val="both"/>
        <w:rPr>
          <w:b w:val="0"/>
        </w:rPr>
      </w:pPr>
      <w:r w:rsidRPr="00FB788B">
        <w:rPr>
          <w:b w:val="0"/>
        </w:rPr>
        <w:t>Determine favorable venues for batting and bowling, accounting for seasonal variations.</w:t>
      </w:r>
    </w:p>
    <w:p w:rsidR="00FB788B" w:rsidRPr="00FB788B" w:rsidRDefault="00FB788B" w:rsidP="004A20B6">
      <w:pPr>
        <w:pStyle w:val="ListParagraph"/>
        <w:numPr>
          <w:ilvl w:val="0"/>
          <w:numId w:val="42"/>
        </w:numPr>
        <w:jc w:val="both"/>
      </w:pPr>
      <w:r w:rsidRPr="00FB788B">
        <w:t>Seasonal Trends Identification:</w:t>
      </w:r>
    </w:p>
    <w:p w:rsidR="00FB788B" w:rsidRPr="00FB788B" w:rsidRDefault="00FB788B" w:rsidP="004A20B6">
      <w:pPr>
        <w:pStyle w:val="ListParagraph"/>
        <w:jc w:val="both"/>
        <w:rPr>
          <w:b w:val="0"/>
        </w:rPr>
      </w:pPr>
      <w:r w:rsidRPr="00FB788B">
        <w:rPr>
          <w:b w:val="0"/>
        </w:rPr>
        <w:t xml:space="preserve"> Identify trends and patterns in player and team performance across different seasons.</w:t>
      </w:r>
    </w:p>
    <w:p w:rsidR="00FB788B" w:rsidRPr="00FB788B" w:rsidRDefault="00FB788B" w:rsidP="004A20B6">
      <w:pPr>
        <w:pStyle w:val="ListParagraph"/>
        <w:numPr>
          <w:ilvl w:val="0"/>
          <w:numId w:val="42"/>
        </w:numPr>
        <w:jc w:val="both"/>
      </w:pPr>
      <w:r w:rsidRPr="00FB788B">
        <w:t>Visualizations Creation:</w:t>
      </w:r>
    </w:p>
    <w:p w:rsidR="00FB788B" w:rsidRPr="00FB788B" w:rsidRDefault="00FB788B" w:rsidP="004A20B6">
      <w:pPr>
        <w:pStyle w:val="ListParagraph"/>
        <w:jc w:val="both"/>
        <w:rPr>
          <w:b w:val="0"/>
        </w:rPr>
      </w:pPr>
      <w:r w:rsidRPr="00FB788B">
        <w:rPr>
          <w:b w:val="0"/>
        </w:rPr>
        <w:t xml:space="preserve"> Develop visually appealing charts and graphs to present data insights effectively.</w:t>
      </w:r>
    </w:p>
    <w:p w:rsidR="00FB788B" w:rsidRPr="00FB788B" w:rsidRDefault="00FB788B" w:rsidP="004A20B6">
      <w:pPr>
        <w:pStyle w:val="ListParagraph"/>
        <w:numPr>
          <w:ilvl w:val="0"/>
          <w:numId w:val="42"/>
        </w:numPr>
        <w:jc w:val="both"/>
      </w:pPr>
      <w:r w:rsidRPr="00FB788B">
        <w:t>Strategic Recommendations:</w:t>
      </w:r>
    </w:p>
    <w:p w:rsidR="00FB788B" w:rsidRPr="00FB788B" w:rsidRDefault="00FB788B" w:rsidP="004A20B6">
      <w:pPr>
        <w:pStyle w:val="ListParagraph"/>
        <w:jc w:val="both"/>
        <w:rPr>
          <w:b w:val="0"/>
        </w:rPr>
      </w:pPr>
      <w:r w:rsidRPr="00FB788B">
        <w:rPr>
          <w:b w:val="0"/>
        </w:rPr>
        <w:t>Provide actionable recommendations for teams, players, and organizers to improve strategies.</w:t>
      </w:r>
    </w:p>
    <w:p w:rsidR="00FB788B" w:rsidRDefault="00FB788B" w:rsidP="004A20B6">
      <w:pPr>
        <w:pStyle w:val="ListParagraph"/>
        <w:jc w:val="both"/>
      </w:pPr>
    </w:p>
    <w:p w:rsidR="00176014" w:rsidRPr="00176014" w:rsidRDefault="00176014" w:rsidP="004A20B6">
      <w:pPr>
        <w:jc w:val="both"/>
        <w:rPr>
          <w:b w:val="0"/>
        </w:rPr>
      </w:pPr>
    </w:p>
    <w:p w:rsidR="0087605E" w:rsidRDefault="006229F0" w:rsidP="004A20B6">
      <w:pPr>
        <w:pStyle w:val="Title"/>
        <w:jc w:val="both"/>
      </w:pPr>
      <w:r>
        <w:t>PROJECT SCOPE:</w:t>
      </w:r>
    </w:p>
    <w:p w:rsidR="002376C9" w:rsidRPr="005777CC" w:rsidRDefault="002376C9" w:rsidP="004A20B6">
      <w:pPr>
        <w:pStyle w:val="ListParagraph"/>
        <w:numPr>
          <w:ilvl w:val="0"/>
          <w:numId w:val="29"/>
        </w:numPr>
        <w:jc w:val="both"/>
        <w:rPr>
          <w:b w:val="0"/>
        </w:rPr>
      </w:pPr>
      <w:r w:rsidRPr="005777CC">
        <w:rPr>
          <w:b w:val="0"/>
        </w:rPr>
        <w:t>Perform extensive data analysis on Pakistan Super League (PSL) data spanning from 2016 to 2022.</w:t>
      </w:r>
    </w:p>
    <w:p w:rsidR="002376C9" w:rsidRPr="005777CC" w:rsidRDefault="002376C9" w:rsidP="004A20B6">
      <w:pPr>
        <w:pStyle w:val="ListParagraph"/>
        <w:numPr>
          <w:ilvl w:val="0"/>
          <w:numId w:val="29"/>
        </w:numPr>
        <w:jc w:val="both"/>
        <w:rPr>
          <w:b w:val="0"/>
        </w:rPr>
      </w:pPr>
      <w:r w:rsidRPr="005777CC">
        <w:rPr>
          <w:b w:val="0"/>
        </w:rPr>
        <w:t>Focus on extracting actionable insights and conducting in-depth analysis across different facets of the tournament.</w:t>
      </w:r>
    </w:p>
    <w:p w:rsidR="002376C9" w:rsidRPr="005777CC" w:rsidRDefault="002376C9" w:rsidP="004A20B6">
      <w:pPr>
        <w:pStyle w:val="ListParagraph"/>
        <w:numPr>
          <w:ilvl w:val="0"/>
          <w:numId w:val="29"/>
        </w:numPr>
        <w:jc w:val="both"/>
        <w:rPr>
          <w:b w:val="0"/>
        </w:rPr>
      </w:pPr>
      <w:r w:rsidRPr="005777CC">
        <w:rPr>
          <w:b w:val="0"/>
        </w:rPr>
        <w:t>Analyze and evaluate player performances, team strategies, and overall tournament dynamics.</w:t>
      </w:r>
    </w:p>
    <w:p w:rsidR="002376C9" w:rsidRPr="005777CC" w:rsidRDefault="002376C9" w:rsidP="004A20B6">
      <w:pPr>
        <w:pStyle w:val="ListParagraph"/>
        <w:numPr>
          <w:ilvl w:val="0"/>
          <w:numId w:val="29"/>
        </w:numPr>
        <w:jc w:val="both"/>
        <w:rPr>
          <w:b w:val="0"/>
        </w:rPr>
      </w:pPr>
      <w:r w:rsidRPr="005777CC">
        <w:rPr>
          <w:b w:val="0"/>
        </w:rPr>
        <w:t>Investigate the impact of different venues on match outcomes, batting, and bowling performances.</w:t>
      </w:r>
    </w:p>
    <w:p w:rsidR="002376C9" w:rsidRPr="005777CC" w:rsidRDefault="002376C9" w:rsidP="004A20B6">
      <w:pPr>
        <w:pStyle w:val="ListParagraph"/>
        <w:numPr>
          <w:ilvl w:val="0"/>
          <w:numId w:val="29"/>
        </w:numPr>
        <w:jc w:val="both"/>
        <w:rPr>
          <w:b w:val="0"/>
        </w:rPr>
      </w:pPr>
      <w:r w:rsidRPr="005777CC">
        <w:rPr>
          <w:b w:val="0"/>
        </w:rPr>
        <w:t>Examine trends and patterns over the years to identify changes in player and team strategies.</w:t>
      </w:r>
    </w:p>
    <w:p w:rsidR="002376C9" w:rsidRPr="005777CC" w:rsidRDefault="002376C9" w:rsidP="004A20B6">
      <w:pPr>
        <w:pStyle w:val="ListParagraph"/>
        <w:numPr>
          <w:ilvl w:val="0"/>
          <w:numId w:val="29"/>
        </w:numPr>
        <w:jc w:val="both"/>
        <w:rPr>
          <w:b w:val="0"/>
        </w:rPr>
      </w:pPr>
      <w:r w:rsidRPr="005777CC">
        <w:rPr>
          <w:b w:val="0"/>
        </w:rPr>
        <w:t>Provide a comprehensive report that encapsulates the findings and insights derived from the analysis.</w:t>
      </w:r>
    </w:p>
    <w:p w:rsidR="002376C9" w:rsidRPr="005777CC" w:rsidRDefault="002376C9" w:rsidP="004A20B6">
      <w:pPr>
        <w:pStyle w:val="ListParagraph"/>
        <w:numPr>
          <w:ilvl w:val="0"/>
          <w:numId w:val="29"/>
        </w:numPr>
        <w:jc w:val="both"/>
        <w:rPr>
          <w:b w:val="0"/>
        </w:rPr>
      </w:pPr>
      <w:r w:rsidRPr="005777CC">
        <w:rPr>
          <w:b w:val="0"/>
        </w:rPr>
        <w:t>Empower decision-making by offering data-driven insights that contribute to strategic planning.</w:t>
      </w:r>
    </w:p>
    <w:p w:rsidR="002376C9" w:rsidRPr="005777CC" w:rsidRDefault="002376C9" w:rsidP="004A20B6">
      <w:pPr>
        <w:pStyle w:val="ListParagraph"/>
        <w:numPr>
          <w:ilvl w:val="0"/>
          <w:numId w:val="29"/>
        </w:numPr>
        <w:jc w:val="both"/>
        <w:rPr>
          <w:b w:val="0"/>
        </w:rPr>
      </w:pPr>
      <w:r w:rsidRPr="005777CC">
        <w:rPr>
          <w:b w:val="0"/>
        </w:rPr>
        <w:t>Offer a deeper understanding of the game by highlighting key statistics and correlations.</w:t>
      </w:r>
    </w:p>
    <w:p w:rsidR="002376C9" w:rsidRPr="005777CC" w:rsidRDefault="002376C9" w:rsidP="004A20B6">
      <w:pPr>
        <w:pStyle w:val="ListParagraph"/>
        <w:numPr>
          <w:ilvl w:val="0"/>
          <w:numId w:val="29"/>
        </w:numPr>
        <w:jc w:val="both"/>
        <w:rPr>
          <w:b w:val="0"/>
        </w:rPr>
      </w:pPr>
      <w:r w:rsidRPr="005777CC">
        <w:rPr>
          <w:b w:val="0"/>
        </w:rPr>
        <w:t>Explore the relationships between player performance, team strategies, and match outcomes.</w:t>
      </w:r>
    </w:p>
    <w:p w:rsidR="002376C9" w:rsidRPr="005777CC" w:rsidRDefault="002376C9" w:rsidP="004A20B6">
      <w:pPr>
        <w:pStyle w:val="ListParagraph"/>
        <w:numPr>
          <w:ilvl w:val="0"/>
          <w:numId w:val="29"/>
        </w:numPr>
        <w:jc w:val="both"/>
        <w:rPr>
          <w:b w:val="0"/>
        </w:rPr>
      </w:pPr>
      <w:r w:rsidRPr="005777CC">
        <w:rPr>
          <w:b w:val="0"/>
        </w:rPr>
        <w:t>The project is limited to PSL data from 2016 to 2022, focusing on its specific timeframe.</w:t>
      </w:r>
    </w:p>
    <w:p w:rsidR="00897880" w:rsidRPr="00FB788B" w:rsidRDefault="002376C9" w:rsidP="004A20B6">
      <w:pPr>
        <w:pStyle w:val="ListParagraph"/>
        <w:numPr>
          <w:ilvl w:val="0"/>
          <w:numId w:val="29"/>
        </w:numPr>
        <w:jc w:val="both"/>
        <w:rPr>
          <w:b w:val="0"/>
        </w:rPr>
      </w:pPr>
      <w:r w:rsidRPr="005777CC">
        <w:rPr>
          <w:b w:val="0"/>
        </w:rPr>
        <w:t>The analysis aims to uncover not only historical trends but also provide actionable insights for future tournaments.</w:t>
      </w:r>
    </w:p>
    <w:p w:rsidR="00897880" w:rsidRPr="00FB788B" w:rsidRDefault="004A20B6" w:rsidP="004A20B6">
      <w:pPr>
        <w:pStyle w:val="Title"/>
        <w:jc w:val="both"/>
      </w:pPr>
      <w:r>
        <w:t>ER-</w:t>
      </w:r>
      <w:r w:rsidR="00897880">
        <w:t xml:space="preserve">DAIGRAM: </w:t>
      </w:r>
      <w:r w:rsidR="00FB788B">
        <w:rPr>
          <w:b w:val="0"/>
          <w:noProof/>
          <w:lang w:eastAsia="zh-CN"/>
        </w:rPr>
        <w:drawing>
          <wp:inline distT="0" distB="0" distL="0" distR="0" wp14:anchorId="497F711B" wp14:editId="3922F738">
            <wp:extent cx="6309360" cy="674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6743700"/>
                    </a:xfrm>
                    <a:prstGeom prst="rect">
                      <a:avLst/>
                    </a:prstGeom>
                  </pic:spPr>
                </pic:pic>
              </a:graphicData>
            </a:graphic>
          </wp:inline>
        </w:drawing>
      </w:r>
    </w:p>
    <w:p w:rsidR="00897880" w:rsidRDefault="00897880" w:rsidP="004A20B6">
      <w:pPr>
        <w:ind w:left="360"/>
        <w:jc w:val="both"/>
        <w:rPr>
          <w:b w:val="0"/>
        </w:rPr>
      </w:pPr>
    </w:p>
    <w:p w:rsidR="00897880" w:rsidRPr="00897880" w:rsidRDefault="00897880" w:rsidP="004A20B6">
      <w:pPr>
        <w:ind w:left="360"/>
        <w:jc w:val="both"/>
        <w:rPr>
          <w:b w:val="0"/>
        </w:rPr>
      </w:pPr>
    </w:p>
    <w:p w:rsidR="00FB788B" w:rsidRDefault="00FB788B" w:rsidP="004A20B6">
      <w:pPr>
        <w:pStyle w:val="Title"/>
        <w:jc w:val="both"/>
      </w:pPr>
    </w:p>
    <w:p w:rsidR="00176014" w:rsidRDefault="002376C9" w:rsidP="004A20B6">
      <w:pPr>
        <w:pStyle w:val="Title"/>
        <w:jc w:val="both"/>
      </w:pPr>
      <w:r>
        <w:t xml:space="preserve">APPROACH: </w:t>
      </w:r>
    </w:p>
    <w:p w:rsidR="00E2142F" w:rsidRDefault="000C26E3" w:rsidP="004A20B6">
      <w:pPr>
        <w:jc w:val="both"/>
      </w:pPr>
      <w:r w:rsidRPr="000C26E3">
        <w:t xml:space="preserve">Data </w:t>
      </w:r>
      <w:r w:rsidR="00344046" w:rsidRPr="000C26E3">
        <w:t>Collection:</w:t>
      </w:r>
    </w:p>
    <w:p w:rsidR="00344046" w:rsidRDefault="000C26E3" w:rsidP="004A20B6">
      <w:pPr>
        <w:jc w:val="both"/>
        <w:rPr>
          <w:b w:val="0"/>
        </w:rPr>
      </w:pPr>
      <w:r w:rsidRPr="007A14D0">
        <w:rPr>
          <w:b w:val="0"/>
        </w:rPr>
        <w:t>Gather PSL data (2016-2022) including match scores, player stat</w:t>
      </w:r>
      <w:r w:rsidR="00E2142F">
        <w:rPr>
          <w:b w:val="0"/>
        </w:rPr>
        <w:t>s, team info, and venue details from kaggle website.</w:t>
      </w:r>
    </w:p>
    <w:p w:rsidR="000C26E3" w:rsidRDefault="00C44B29" w:rsidP="004A20B6">
      <w:pPr>
        <w:jc w:val="both"/>
        <w:rPr>
          <w:b w:val="0"/>
          <w:sz w:val="24"/>
          <w:szCs w:val="24"/>
          <w:u w:val="single"/>
        </w:rPr>
      </w:pPr>
      <w:hyperlink r:id="rId11" w:history="1">
        <w:r w:rsidR="00344046" w:rsidRPr="00E90A66">
          <w:rPr>
            <w:rStyle w:val="Hyperlink"/>
            <w:b w:val="0"/>
            <w:sz w:val="24"/>
            <w:szCs w:val="24"/>
          </w:rPr>
          <w:t>https://www.kaggle.com/datasets/ibadkhanml/psl-matches-2016-to-2022?select=matches.csv</w:t>
        </w:r>
      </w:hyperlink>
    </w:p>
    <w:p w:rsidR="00344046" w:rsidRPr="00344046" w:rsidRDefault="00344046" w:rsidP="004A20B6">
      <w:pPr>
        <w:jc w:val="both"/>
        <w:rPr>
          <w:b w:val="0"/>
          <w:sz w:val="24"/>
          <w:szCs w:val="24"/>
          <w:u w:val="single"/>
        </w:rPr>
      </w:pPr>
    </w:p>
    <w:p w:rsidR="00E2142F" w:rsidRPr="00E2142F" w:rsidRDefault="00E2142F" w:rsidP="004A20B6">
      <w:pPr>
        <w:jc w:val="both"/>
      </w:pPr>
      <w:r>
        <w:t xml:space="preserve">Data </w:t>
      </w:r>
      <w:r w:rsidRPr="000C26E3">
        <w:t xml:space="preserve"> Cleaning:</w:t>
      </w:r>
    </w:p>
    <w:p w:rsidR="00E2142F" w:rsidRPr="001D3D79" w:rsidRDefault="000C26E3" w:rsidP="004A20B6">
      <w:pPr>
        <w:pStyle w:val="ListParagraph"/>
        <w:numPr>
          <w:ilvl w:val="0"/>
          <w:numId w:val="17"/>
        </w:numPr>
        <w:jc w:val="both"/>
        <w:rPr>
          <w:b w:val="0"/>
        </w:rPr>
      </w:pPr>
      <w:r w:rsidRPr="001D3D79">
        <w:rPr>
          <w:b w:val="0"/>
        </w:rPr>
        <w:t xml:space="preserve">Clean data to remove inconsistencies, missing values, </w:t>
      </w:r>
      <w:r w:rsidR="00E2142F" w:rsidRPr="001D3D79">
        <w:rPr>
          <w:b w:val="0"/>
        </w:rPr>
        <w:t xml:space="preserve">special characters and errors </w:t>
      </w:r>
      <w:r w:rsidR="001D3D79">
        <w:rPr>
          <w:b w:val="0"/>
        </w:rPr>
        <w:t>:</w:t>
      </w:r>
    </w:p>
    <w:p w:rsidR="00E2142F" w:rsidRDefault="00E2142F" w:rsidP="004A20B6">
      <w:pPr>
        <w:pStyle w:val="ListParagraph"/>
        <w:jc w:val="both"/>
        <w:rPr>
          <w:b w:val="0"/>
        </w:rPr>
      </w:pPr>
      <w:r w:rsidRPr="00E2142F">
        <w:rPr>
          <w:b w:val="0"/>
          <w:noProof/>
          <w:lang w:eastAsia="zh-CN"/>
        </w:rPr>
        <w:drawing>
          <wp:inline distT="0" distB="0" distL="0" distR="0" wp14:anchorId="0B55D95C" wp14:editId="0E79F142">
            <wp:extent cx="4102311" cy="3016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311" cy="3016405"/>
                    </a:xfrm>
                    <a:prstGeom prst="rect">
                      <a:avLst/>
                    </a:prstGeom>
                  </pic:spPr>
                </pic:pic>
              </a:graphicData>
            </a:graphic>
          </wp:inline>
        </w:drawing>
      </w:r>
    </w:p>
    <w:p w:rsidR="00E2142F" w:rsidRDefault="00E2142F" w:rsidP="004A20B6">
      <w:pPr>
        <w:pStyle w:val="ListParagraph"/>
        <w:jc w:val="both"/>
        <w:rPr>
          <w:b w:val="0"/>
        </w:rPr>
      </w:pPr>
    </w:p>
    <w:p w:rsidR="00897880" w:rsidRDefault="00897880" w:rsidP="004A20B6">
      <w:pPr>
        <w:pStyle w:val="ListParagraph"/>
        <w:numPr>
          <w:ilvl w:val="0"/>
          <w:numId w:val="17"/>
        </w:numPr>
        <w:jc w:val="both"/>
        <w:rPr>
          <w:b w:val="0"/>
        </w:rPr>
      </w:pPr>
      <w:r w:rsidRPr="00897880">
        <w:rPr>
          <w:b w:val="0"/>
        </w:rPr>
        <w:t>Rectify incorrect age data types in the Player Team table, affecting 815 rows, through SQL adjustments to ensure accurate age representation.</w:t>
      </w:r>
    </w:p>
    <w:p w:rsidR="00E2142F" w:rsidRDefault="00E2142F" w:rsidP="004A20B6">
      <w:pPr>
        <w:pStyle w:val="ListParagraph"/>
        <w:jc w:val="both"/>
        <w:rPr>
          <w:b w:val="0"/>
        </w:rPr>
      </w:pPr>
    </w:p>
    <w:p w:rsidR="00E2142F" w:rsidRPr="00897880" w:rsidRDefault="00E2142F" w:rsidP="004A20B6">
      <w:pPr>
        <w:pStyle w:val="ListParagraph"/>
        <w:jc w:val="both"/>
        <w:rPr>
          <w:b w:val="0"/>
        </w:rPr>
      </w:pPr>
      <w:r w:rsidRPr="00E2142F">
        <w:rPr>
          <w:b w:val="0"/>
          <w:noProof/>
          <w:lang w:eastAsia="zh-CN"/>
        </w:rPr>
        <w:drawing>
          <wp:inline distT="0" distB="0" distL="0" distR="0" wp14:anchorId="04CF113E" wp14:editId="0C4F601F">
            <wp:extent cx="3378374" cy="1035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8374" cy="1035103"/>
                    </a:xfrm>
                    <a:prstGeom prst="rect">
                      <a:avLst/>
                    </a:prstGeom>
                  </pic:spPr>
                </pic:pic>
              </a:graphicData>
            </a:graphic>
          </wp:inline>
        </w:drawing>
      </w:r>
    </w:p>
    <w:p w:rsidR="00897880" w:rsidRPr="00897880" w:rsidRDefault="00897880" w:rsidP="004A20B6">
      <w:pPr>
        <w:pStyle w:val="ListParagraph"/>
        <w:numPr>
          <w:ilvl w:val="0"/>
          <w:numId w:val="17"/>
        </w:numPr>
        <w:jc w:val="both"/>
        <w:rPr>
          <w:b w:val="0"/>
        </w:rPr>
      </w:pPr>
      <w:r w:rsidRPr="00897880">
        <w:rPr>
          <w:b w:val="0"/>
        </w:rPr>
        <w:t>Complete missing information within the Player table, specifically filling in fields like role, batting style, and bowling style to enhance player profiles comprehensively.</w:t>
      </w:r>
    </w:p>
    <w:p w:rsidR="00897880" w:rsidRDefault="00897880" w:rsidP="004A20B6">
      <w:pPr>
        <w:pStyle w:val="ListParagraph"/>
        <w:numPr>
          <w:ilvl w:val="0"/>
          <w:numId w:val="17"/>
        </w:numPr>
        <w:jc w:val="both"/>
        <w:rPr>
          <w:b w:val="0"/>
        </w:rPr>
      </w:pPr>
      <w:r w:rsidRPr="00897880">
        <w:rPr>
          <w:b w:val="0"/>
        </w:rPr>
        <w:t>Standardize data in the Batting and Bowling tables by introducing hyphens as placeholders for rows lacking information, promoting consistency across the dataset.</w:t>
      </w:r>
    </w:p>
    <w:p w:rsidR="00E2142F" w:rsidRDefault="00E2142F" w:rsidP="004A20B6">
      <w:pPr>
        <w:pStyle w:val="ListParagraph"/>
        <w:jc w:val="both"/>
        <w:rPr>
          <w:b w:val="0"/>
        </w:rPr>
      </w:pPr>
    </w:p>
    <w:p w:rsidR="00E2142F" w:rsidRDefault="00E2142F" w:rsidP="004A20B6">
      <w:pPr>
        <w:pStyle w:val="ListParagraph"/>
        <w:jc w:val="both"/>
        <w:rPr>
          <w:b w:val="0"/>
        </w:rPr>
      </w:pPr>
      <w:r w:rsidRPr="00E2142F">
        <w:rPr>
          <w:b w:val="0"/>
          <w:noProof/>
          <w:lang w:eastAsia="zh-CN"/>
        </w:rPr>
        <w:drawing>
          <wp:inline distT="0" distB="0" distL="0" distR="0" wp14:anchorId="0D4C8170" wp14:editId="60DA276E">
            <wp:extent cx="6309360" cy="4259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4259580"/>
                    </a:xfrm>
                    <a:prstGeom prst="rect">
                      <a:avLst/>
                    </a:prstGeom>
                  </pic:spPr>
                </pic:pic>
              </a:graphicData>
            </a:graphic>
          </wp:inline>
        </w:drawing>
      </w:r>
    </w:p>
    <w:p w:rsidR="00E2142F" w:rsidRPr="00897880" w:rsidRDefault="00E2142F" w:rsidP="004A20B6">
      <w:pPr>
        <w:pStyle w:val="ListParagraph"/>
        <w:jc w:val="both"/>
        <w:rPr>
          <w:b w:val="0"/>
        </w:rPr>
      </w:pPr>
    </w:p>
    <w:p w:rsidR="00BF6135" w:rsidRDefault="00897880" w:rsidP="004A20B6">
      <w:pPr>
        <w:pStyle w:val="ListParagraph"/>
        <w:numPr>
          <w:ilvl w:val="0"/>
          <w:numId w:val="17"/>
        </w:numPr>
        <w:jc w:val="both"/>
        <w:rPr>
          <w:b w:val="0"/>
        </w:rPr>
      </w:pPr>
      <w:r w:rsidRPr="00897880">
        <w:rPr>
          <w:b w:val="0"/>
        </w:rPr>
        <w:t>Eliminate duplicate entries of player names</w:t>
      </w:r>
      <w:r>
        <w:rPr>
          <w:b w:val="0"/>
        </w:rPr>
        <w:t xml:space="preserve"> </w:t>
      </w:r>
      <w:r w:rsidRPr="00897880">
        <w:rPr>
          <w:b w:val="0"/>
        </w:rPr>
        <w:t>from the Players table to ensure accurate and non-redundant player records.</w:t>
      </w:r>
    </w:p>
    <w:p w:rsidR="00E2142F" w:rsidRDefault="00E2142F" w:rsidP="004A20B6">
      <w:pPr>
        <w:pStyle w:val="ListParagraph"/>
        <w:jc w:val="both"/>
        <w:rPr>
          <w:b w:val="0"/>
        </w:rPr>
      </w:pPr>
    </w:p>
    <w:p w:rsidR="00E2142F" w:rsidRPr="007A14D0" w:rsidRDefault="00E2142F" w:rsidP="004A20B6">
      <w:pPr>
        <w:pStyle w:val="ListParagraph"/>
        <w:jc w:val="both"/>
        <w:rPr>
          <w:b w:val="0"/>
        </w:rPr>
      </w:pPr>
      <w:r w:rsidRPr="00E2142F">
        <w:rPr>
          <w:b w:val="0"/>
          <w:noProof/>
          <w:lang w:eastAsia="zh-CN"/>
        </w:rPr>
        <w:drawing>
          <wp:inline distT="0" distB="0" distL="0" distR="0" wp14:anchorId="33705FB2" wp14:editId="0DC96D8D">
            <wp:extent cx="2692538" cy="22924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538" cy="2292468"/>
                    </a:xfrm>
                    <a:prstGeom prst="rect">
                      <a:avLst/>
                    </a:prstGeom>
                  </pic:spPr>
                </pic:pic>
              </a:graphicData>
            </a:graphic>
          </wp:inline>
        </w:drawing>
      </w:r>
    </w:p>
    <w:p w:rsidR="000C26E3" w:rsidRPr="000C26E3" w:rsidRDefault="000C26E3" w:rsidP="004A20B6">
      <w:pPr>
        <w:jc w:val="both"/>
      </w:pPr>
      <w:r w:rsidRPr="000C26E3">
        <w:t>Descriptive Analysis:</w:t>
      </w:r>
    </w:p>
    <w:p w:rsidR="000C26E3" w:rsidRPr="007A14D0" w:rsidRDefault="000C26E3" w:rsidP="004A20B6">
      <w:pPr>
        <w:pStyle w:val="ListParagraph"/>
        <w:numPr>
          <w:ilvl w:val="0"/>
          <w:numId w:val="18"/>
        </w:numPr>
        <w:jc w:val="both"/>
        <w:rPr>
          <w:b w:val="0"/>
        </w:rPr>
      </w:pPr>
      <w:r w:rsidRPr="007A14D0">
        <w:rPr>
          <w:b w:val="0"/>
        </w:rPr>
        <w:t>Use basic stats to understand variables like runs, wickets, averages, and strike rates.</w:t>
      </w:r>
    </w:p>
    <w:p w:rsidR="000C26E3" w:rsidRPr="007A14D0" w:rsidRDefault="000C26E3" w:rsidP="004A20B6">
      <w:pPr>
        <w:pStyle w:val="ListParagraph"/>
        <w:numPr>
          <w:ilvl w:val="0"/>
          <w:numId w:val="18"/>
        </w:numPr>
        <w:jc w:val="both"/>
        <w:rPr>
          <w:b w:val="0"/>
        </w:rPr>
      </w:pPr>
      <w:r w:rsidRPr="007A14D0">
        <w:rPr>
          <w:b w:val="0"/>
        </w:rPr>
        <w:t>Identify outliers and trends.</w:t>
      </w:r>
    </w:p>
    <w:p w:rsidR="000C26E3" w:rsidRPr="000C26E3" w:rsidRDefault="000C26E3" w:rsidP="004A20B6">
      <w:pPr>
        <w:jc w:val="both"/>
      </w:pPr>
      <w:r w:rsidRPr="000C26E3">
        <w:t>Player Performance:</w:t>
      </w:r>
    </w:p>
    <w:p w:rsidR="000C26E3" w:rsidRPr="007A14D0" w:rsidRDefault="000C26E3" w:rsidP="004A20B6">
      <w:pPr>
        <w:pStyle w:val="ListParagraph"/>
        <w:numPr>
          <w:ilvl w:val="0"/>
          <w:numId w:val="19"/>
        </w:numPr>
        <w:jc w:val="both"/>
        <w:rPr>
          <w:b w:val="0"/>
        </w:rPr>
      </w:pPr>
      <w:r w:rsidRPr="007A14D0">
        <w:rPr>
          <w:b w:val="0"/>
        </w:rPr>
        <w:t>Calculate batting/bowling averages, strike rates, and other metrics.</w:t>
      </w:r>
    </w:p>
    <w:p w:rsidR="000C26E3" w:rsidRPr="007A14D0" w:rsidRDefault="000C26E3" w:rsidP="004A20B6">
      <w:pPr>
        <w:pStyle w:val="ListParagraph"/>
        <w:numPr>
          <w:ilvl w:val="0"/>
          <w:numId w:val="19"/>
        </w:numPr>
        <w:jc w:val="both"/>
        <w:rPr>
          <w:b w:val="0"/>
        </w:rPr>
      </w:pPr>
      <w:r w:rsidRPr="007A14D0">
        <w:rPr>
          <w:b w:val="0"/>
        </w:rPr>
        <w:t>Highlight consistent high performers and notable achievements.</w:t>
      </w:r>
    </w:p>
    <w:p w:rsidR="000C26E3" w:rsidRPr="000C26E3" w:rsidRDefault="000C26E3" w:rsidP="004A20B6">
      <w:pPr>
        <w:jc w:val="both"/>
      </w:pPr>
      <w:r w:rsidRPr="000C26E3">
        <w:t>Team Analysis:</w:t>
      </w:r>
    </w:p>
    <w:p w:rsidR="000C26E3" w:rsidRPr="007A14D0" w:rsidRDefault="000C26E3" w:rsidP="004A20B6">
      <w:pPr>
        <w:pStyle w:val="ListParagraph"/>
        <w:numPr>
          <w:ilvl w:val="0"/>
          <w:numId w:val="20"/>
        </w:numPr>
        <w:jc w:val="both"/>
        <w:rPr>
          <w:b w:val="0"/>
        </w:rPr>
      </w:pPr>
      <w:r w:rsidRPr="007A14D0">
        <w:rPr>
          <w:b w:val="0"/>
        </w:rPr>
        <w:t>Group data by teams and seasons.</w:t>
      </w:r>
    </w:p>
    <w:p w:rsidR="000C26E3" w:rsidRPr="007A14D0" w:rsidRDefault="000C26E3" w:rsidP="004A20B6">
      <w:pPr>
        <w:pStyle w:val="ListParagraph"/>
        <w:numPr>
          <w:ilvl w:val="0"/>
          <w:numId w:val="20"/>
        </w:numPr>
        <w:jc w:val="both"/>
        <w:rPr>
          <w:b w:val="0"/>
        </w:rPr>
      </w:pPr>
      <w:r w:rsidRPr="007A14D0">
        <w:rPr>
          <w:b w:val="0"/>
        </w:rPr>
        <w:t>Analyze team performance trends, win-loss ratios, net run rates, and average scores.</w:t>
      </w:r>
    </w:p>
    <w:p w:rsidR="000C26E3" w:rsidRPr="000C26E3" w:rsidRDefault="000C26E3" w:rsidP="004A20B6">
      <w:pPr>
        <w:jc w:val="both"/>
      </w:pPr>
      <w:r w:rsidRPr="000C26E3">
        <w:t>Venue Impact:</w:t>
      </w:r>
    </w:p>
    <w:p w:rsidR="000C26E3" w:rsidRPr="007A14D0" w:rsidRDefault="000C26E3" w:rsidP="004A20B6">
      <w:pPr>
        <w:pStyle w:val="ListParagraph"/>
        <w:numPr>
          <w:ilvl w:val="0"/>
          <w:numId w:val="21"/>
        </w:numPr>
        <w:jc w:val="both"/>
        <w:rPr>
          <w:b w:val="0"/>
        </w:rPr>
      </w:pPr>
      <w:r w:rsidRPr="007A14D0">
        <w:rPr>
          <w:b w:val="0"/>
        </w:rPr>
        <w:t>Examine match outcomes, batting/bowling performances at venues.</w:t>
      </w:r>
    </w:p>
    <w:p w:rsidR="000C26E3" w:rsidRPr="007A14D0" w:rsidRDefault="000C26E3" w:rsidP="004A20B6">
      <w:pPr>
        <w:pStyle w:val="ListParagraph"/>
        <w:numPr>
          <w:ilvl w:val="0"/>
          <w:numId w:val="21"/>
        </w:numPr>
        <w:jc w:val="both"/>
        <w:rPr>
          <w:b w:val="0"/>
        </w:rPr>
      </w:pPr>
      <w:r w:rsidRPr="007A14D0">
        <w:rPr>
          <w:b w:val="0"/>
        </w:rPr>
        <w:t>Determine favorable conditions for batting/bowling and changes over seasons.</w:t>
      </w:r>
    </w:p>
    <w:p w:rsidR="000C26E3" w:rsidRPr="000C26E3" w:rsidRDefault="000C26E3" w:rsidP="004A20B6">
      <w:pPr>
        <w:jc w:val="both"/>
      </w:pPr>
      <w:r w:rsidRPr="000C26E3">
        <w:t>Seasonal Trends:</w:t>
      </w:r>
    </w:p>
    <w:p w:rsidR="000C26E3" w:rsidRPr="007A14D0" w:rsidRDefault="000C26E3" w:rsidP="004A20B6">
      <w:pPr>
        <w:pStyle w:val="ListParagraph"/>
        <w:numPr>
          <w:ilvl w:val="0"/>
          <w:numId w:val="22"/>
        </w:numPr>
        <w:jc w:val="both"/>
        <w:rPr>
          <w:b w:val="0"/>
        </w:rPr>
      </w:pPr>
      <w:r w:rsidRPr="007A14D0">
        <w:rPr>
          <w:b w:val="0"/>
        </w:rPr>
        <w:t>Track player and team performance changes across seasons.</w:t>
      </w:r>
    </w:p>
    <w:p w:rsidR="000C26E3" w:rsidRPr="007A14D0" w:rsidRDefault="000C26E3" w:rsidP="004A20B6">
      <w:pPr>
        <w:pStyle w:val="ListParagraph"/>
        <w:numPr>
          <w:ilvl w:val="0"/>
          <w:numId w:val="22"/>
        </w:numPr>
        <w:jc w:val="both"/>
        <w:rPr>
          <w:b w:val="0"/>
        </w:rPr>
      </w:pPr>
      <w:r w:rsidRPr="007A14D0">
        <w:rPr>
          <w:b w:val="0"/>
        </w:rPr>
        <w:t>Spot trends, strategies, and patterns linked to successful seasons.</w:t>
      </w:r>
    </w:p>
    <w:p w:rsidR="000C26E3" w:rsidRPr="000C26E3" w:rsidRDefault="000C26E3" w:rsidP="004A20B6">
      <w:pPr>
        <w:jc w:val="both"/>
      </w:pPr>
      <w:r w:rsidRPr="000C26E3">
        <w:t>Visualization:</w:t>
      </w:r>
    </w:p>
    <w:p w:rsidR="000C26E3" w:rsidRPr="007A14D0" w:rsidRDefault="000C26E3" w:rsidP="004A20B6">
      <w:pPr>
        <w:pStyle w:val="ListParagraph"/>
        <w:numPr>
          <w:ilvl w:val="0"/>
          <w:numId w:val="23"/>
        </w:numPr>
        <w:jc w:val="both"/>
        <w:rPr>
          <w:b w:val="0"/>
        </w:rPr>
      </w:pPr>
      <w:r w:rsidRPr="007A14D0">
        <w:rPr>
          <w:b w:val="0"/>
        </w:rPr>
        <w:t>Crea</w:t>
      </w:r>
      <w:r>
        <w:rPr>
          <w:b w:val="0"/>
        </w:rPr>
        <w:t>te engaging visuals like charts and</w:t>
      </w:r>
      <w:r w:rsidRPr="007A14D0">
        <w:rPr>
          <w:b w:val="0"/>
        </w:rPr>
        <w:t xml:space="preserve"> graphs.</w:t>
      </w:r>
    </w:p>
    <w:p w:rsidR="000C26E3" w:rsidRPr="007A14D0" w:rsidRDefault="000C26E3" w:rsidP="004A20B6">
      <w:pPr>
        <w:pStyle w:val="ListParagraph"/>
        <w:numPr>
          <w:ilvl w:val="0"/>
          <w:numId w:val="23"/>
        </w:numPr>
        <w:jc w:val="both"/>
        <w:rPr>
          <w:b w:val="0"/>
        </w:rPr>
      </w:pPr>
      <w:r w:rsidRPr="007A14D0">
        <w:rPr>
          <w:b w:val="0"/>
        </w:rPr>
        <w:t>Present data in a visually appealing manner.</w:t>
      </w:r>
    </w:p>
    <w:p w:rsidR="000C26E3" w:rsidRPr="000C26E3" w:rsidRDefault="000C26E3" w:rsidP="004A20B6">
      <w:pPr>
        <w:jc w:val="both"/>
      </w:pPr>
      <w:r w:rsidRPr="000C26E3">
        <w:t>Interpretation:</w:t>
      </w:r>
    </w:p>
    <w:p w:rsidR="000C26E3" w:rsidRPr="007A14D0" w:rsidRDefault="000C26E3" w:rsidP="004A20B6">
      <w:pPr>
        <w:pStyle w:val="ListParagraph"/>
        <w:numPr>
          <w:ilvl w:val="0"/>
          <w:numId w:val="24"/>
        </w:numPr>
        <w:jc w:val="both"/>
        <w:rPr>
          <w:b w:val="0"/>
        </w:rPr>
      </w:pPr>
      <w:r w:rsidRPr="007A14D0">
        <w:rPr>
          <w:b w:val="0"/>
        </w:rPr>
        <w:t>Explain findings by connecting them to cricket strategies and player strengths.</w:t>
      </w:r>
    </w:p>
    <w:p w:rsidR="000C26E3" w:rsidRPr="007A14D0" w:rsidRDefault="000C26E3" w:rsidP="004A20B6">
      <w:pPr>
        <w:pStyle w:val="ListParagraph"/>
        <w:numPr>
          <w:ilvl w:val="0"/>
          <w:numId w:val="24"/>
        </w:numPr>
        <w:jc w:val="both"/>
        <w:rPr>
          <w:b w:val="0"/>
        </w:rPr>
      </w:pPr>
      <w:r w:rsidRPr="007A14D0">
        <w:rPr>
          <w:b w:val="0"/>
        </w:rPr>
        <w:t>Provide insights into trends and analysis outcomes.</w:t>
      </w:r>
    </w:p>
    <w:p w:rsidR="000C26E3" w:rsidRPr="000C26E3" w:rsidRDefault="000C26E3" w:rsidP="004A20B6">
      <w:pPr>
        <w:jc w:val="both"/>
      </w:pPr>
      <w:r w:rsidRPr="000C26E3">
        <w:t>Report Generation:</w:t>
      </w:r>
    </w:p>
    <w:p w:rsidR="000C26E3" w:rsidRPr="007A14D0" w:rsidRDefault="000C26E3" w:rsidP="004A20B6">
      <w:pPr>
        <w:pStyle w:val="ListParagraph"/>
        <w:numPr>
          <w:ilvl w:val="0"/>
          <w:numId w:val="25"/>
        </w:numPr>
        <w:jc w:val="both"/>
        <w:rPr>
          <w:b w:val="0"/>
        </w:rPr>
      </w:pPr>
      <w:r w:rsidRPr="007A14D0">
        <w:rPr>
          <w:b w:val="0"/>
        </w:rPr>
        <w:t>Compile all findings, insights, and visuals.</w:t>
      </w:r>
    </w:p>
    <w:p w:rsidR="000C26E3" w:rsidRPr="007A14D0" w:rsidRDefault="000C26E3" w:rsidP="004A20B6">
      <w:pPr>
        <w:pStyle w:val="ListParagraph"/>
        <w:numPr>
          <w:ilvl w:val="0"/>
          <w:numId w:val="25"/>
        </w:numPr>
        <w:jc w:val="both"/>
        <w:rPr>
          <w:b w:val="0"/>
        </w:rPr>
      </w:pPr>
      <w:r w:rsidRPr="007A14D0">
        <w:rPr>
          <w:b w:val="0"/>
        </w:rPr>
        <w:t>Offer actionable recommendations for teams, players, and organizers.</w:t>
      </w:r>
    </w:p>
    <w:p w:rsidR="000C26E3" w:rsidRPr="000C26E3" w:rsidRDefault="000C26E3" w:rsidP="004A20B6">
      <w:pPr>
        <w:jc w:val="both"/>
      </w:pPr>
      <w:r w:rsidRPr="000C26E3">
        <w:t>Presentation and Sharing:</w:t>
      </w:r>
    </w:p>
    <w:p w:rsidR="000C26E3" w:rsidRPr="00FD6CE1" w:rsidRDefault="000C26E3" w:rsidP="004A20B6">
      <w:pPr>
        <w:pStyle w:val="ListParagraph"/>
        <w:numPr>
          <w:ilvl w:val="0"/>
          <w:numId w:val="27"/>
        </w:numPr>
        <w:jc w:val="both"/>
        <w:rPr>
          <w:b w:val="0"/>
        </w:rPr>
      </w:pPr>
      <w:r w:rsidRPr="000A27F4">
        <w:rPr>
          <w:b w:val="0"/>
        </w:rPr>
        <w:t>Share the report with stakeholders includ</w:t>
      </w:r>
      <w:r w:rsidR="00FD6CE1">
        <w:rPr>
          <w:b w:val="0"/>
        </w:rPr>
        <w:t>ing teams and management.</w:t>
      </w:r>
    </w:p>
    <w:p w:rsidR="000C26E3" w:rsidRPr="000C26E3" w:rsidRDefault="000C26E3" w:rsidP="004A20B6">
      <w:pPr>
        <w:jc w:val="both"/>
      </w:pPr>
      <w:r w:rsidRPr="000C26E3">
        <w:t>Continuous Improvement:</w:t>
      </w:r>
    </w:p>
    <w:p w:rsidR="000C26E3" w:rsidRPr="000A27F4" w:rsidRDefault="000C26E3" w:rsidP="004A20B6">
      <w:pPr>
        <w:pStyle w:val="ListParagraph"/>
        <w:numPr>
          <w:ilvl w:val="0"/>
          <w:numId w:val="26"/>
        </w:numPr>
        <w:jc w:val="both"/>
        <w:rPr>
          <w:b w:val="0"/>
        </w:rPr>
      </w:pPr>
      <w:r w:rsidRPr="000A27F4">
        <w:rPr>
          <w:b w:val="0"/>
        </w:rPr>
        <w:t>Collect feedback from stakeholders.</w:t>
      </w:r>
    </w:p>
    <w:p w:rsidR="00684ACD" w:rsidRDefault="000C26E3" w:rsidP="004A20B6">
      <w:pPr>
        <w:pStyle w:val="ListParagraph"/>
        <w:numPr>
          <w:ilvl w:val="0"/>
          <w:numId w:val="26"/>
        </w:numPr>
        <w:jc w:val="both"/>
        <w:rPr>
          <w:b w:val="0"/>
        </w:rPr>
      </w:pPr>
      <w:r w:rsidRPr="000A27F4">
        <w:rPr>
          <w:b w:val="0"/>
        </w:rPr>
        <w:t>Incorporate suggestions for refining future analyses.</w:t>
      </w:r>
    </w:p>
    <w:p w:rsidR="00FB788B" w:rsidRPr="00FB788B" w:rsidRDefault="00FB788B" w:rsidP="004A20B6">
      <w:pPr>
        <w:pStyle w:val="ListParagraph"/>
        <w:jc w:val="both"/>
        <w:rPr>
          <w:b w:val="0"/>
        </w:rPr>
      </w:pPr>
    </w:p>
    <w:p w:rsidR="00897880" w:rsidRDefault="00897880" w:rsidP="004A20B6">
      <w:pPr>
        <w:pStyle w:val="Title"/>
        <w:jc w:val="both"/>
      </w:pPr>
      <w:r>
        <w:t xml:space="preserve">DATA EXPLORATION: </w:t>
      </w:r>
    </w:p>
    <w:p w:rsidR="006229F0" w:rsidRDefault="00684ACD" w:rsidP="004A20B6">
      <w:pPr>
        <w:pStyle w:val="ListParagraph"/>
        <w:numPr>
          <w:ilvl w:val="0"/>
          <w:numId w:val="30"/>
        </w:numPr>
        <w:jc w:val="both"/>
        <w:rPr>
          <w:b w:val="0"/>
        </w:rPr>
      </w:pPr>
      <w:r w:rsidRPr="00684ACD">
        <w:rPr>
          <w:b w:val="0"/>
        </w:rPr>
        <w:t>Analyze the effects of various venues on team performance and season-long match results.</w:t>
      </w:r>
    </w:p>
    <w:p w:rsidR="00684ACD" w:rsidRPr="00684ACD" w:rsidRDefault="00684ACD" w:rsidP="004A20B6">
      <w:pPr>
        <w:pStyle w:val="ListParagraph"/>
        <w:jc w:val="both"/>
        <w:rPr>
          <w:b w:val="0"/>
        </w:rPr>
      </w:pPr>
      <w:r>
        <w:rPr>
          <w:b w:val="0"/>
          <w:noProof/>
          <w:lang w:eastAsia="zh-CN"/>
        </w:rPr>
        <w:drawing>
          <wp:inline distT="0" distB="0" distL="0" distR="0">
            <wp:extent cx="6309360" cy="338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1.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3380740"/>
                    </a:xfrm>
                    <a:prstGeom prst="rect">
                      <a:avLst/>
                    </a:prstGeom>
                  </pic:spPr>
                </pic:pic>
              </a:graphicData>
            </a:graphic>
          </wp:inline>
        </w:drawing>
      </w:r>
    </w:p>
    <w:p w:rsidR="00B50D0D" w:rsidRDefault="00B50D0D" w:rsidP="004A20B6">
      <w:pPr>
        <w:pStyle w:val="ListParagraph"/>
        <w:jc w:val="both"/>
      </w:pPr>
    </w:p>
    <w:p w:rsidR="00B50D0D" w:rsidRDefault="00B50D0D" w:rsidP="004A20B6">
      <w:pPr>
        <w:pStyle w:val="ListParagraph"/>
        <w:numPr>
          <w:ilvl w:val="0"/>
          <w:numId w:val="30"/>
        </w:numPr>
        <w:jc w:val="both"/>
        <w:rPr>
          <w:b w:val="0"/>
        </w:rPr>
      </w:pPr>
      <w:r w:rsidRPr="00B50D0D">
        <w:rPr>
          <w:b w:val="0"/>
        </w:rPr>
        <w:t>What is the average age of players participating in the PSL tournaments over the years?</w:t>
      </w:r>
    </w:p>
    <w:p w:rsidR="00B50D0D" w:rsidRDefault="00B50D0D" w:rsidP="004A20B6">
      <w:pPr>
        <w:pStyle w:val="ListParagraph"/>
        <w:jc w:val="both"/>
        <w:rPr>
          <w:b w:val="0"/>
        </w:rPr>
      </w:pPr>
      <w:r>
        <w:rPr>
          <w:b w:val="0"/>
          <w:noProof/>
          <w:lang w:eastAsia="zh-CN"/>
        </w:rPr>
        <w:drawing>
          <wp:inline distT="0" distB="0" distL="0" distR="0" wp14:anchorId="6D8A753A" wp14:editId="73C03352">
            <wp:extent cx="6309360" cy="2414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3.jpg"/>
                    <pic:cNvPicPr/>
                  </pic:nvPicPr>
                  <pic:blipFill>
                    <a:blip r:embed="rId17">
                      <a:extLst>
                        <a:ext uri="{28A0092B-C50C-407E-A947-70E740481C1C}">
                          <a14:useLocalDpi xmlns:a14="http://schemas.microsoft.com/office/drawing/2010/main" val="0"/>
                        </a:ext>
                      </a:extLst>
                    </a:blip>
                    <a:stretch>
                      <a:fillRect/>
                    </a:stretch>
                  </pic:blipFill>
                  <pic:spPr>
                    <a:xfrm>
                      <a:off x="0" y="0"/>
                      <a:ext cx="6309360" cy="2414270"/>
                    </a:xfrm>
                    <a:prstGeom prst="rect">
                      <a:avLst/>
                    </a:prstGeom>
                  </pic:spPr>
                </pic:pic>
              </a:graphicData>
            </a:graphic>
          </wp:inline>
        </w:drawing>
      </w:r>
    </w:p>
    <w:p w:rsidR="00B50D0D" w:rsidRDefault="00B50D0D" w:rsidP="004A20B6">
      <w:pPr>
        <w:pStyle w:val="ListParagraph"/>
        <w:jc w:val="both"/>
        <w:rPr>
          <w:b w:val="0"/>
        </w:rPr>
      </w:pPr>
    </w:p>
    <w:p w:rsidR="00B50D0D" w:rsidRDefault="00B50D0D" w:rsidP="004A20B6">
      <w:pPr>
        <w:pStyle w:val="ListParagraph"/>
        <w:jc w:val="both"/>
        <w:rPr>
          <w:b w:val="0"/>
        </w:rPr>
      </w:pPr>
    </w:p>
    <w:p w:rsidR="00B50D0D" w:rsidRPr="00B50D0D" w:rsidRDefault="00B50D0D" w:rsidP="004A20B6">
      <w:pPr>
        <w:pStyle w:val="ListParagraph"/>
        <w:numPr>
          <w:ilvl w:val="0"/>
          <w:numId w:val="30"/>
        </w:numPr>
        <w:jc w:val="both"/>
        <w:rPr>
          <w:b w:val="0"/>
        </w:rPr>
      </w:pPr>
      <w:r w:rsidRPr="00B50D0D">
        <w:rPr>
          <w:b w:val="0"/>
        </w:rPr>
        <w:t>What is the overall distribution of player ages in the dataset?</w:t>
      </w:r>
    </w:p>
    <w:p w:rsidR="00B50D0D" w:rsidRDefault="00B50D0D" w:rsidP="004A20B6">
      <w:pPr>
        <w:jc w:val="both"/>
      </w:pPr>
      <w:r>
        <w:rPr>
          <w:noProof/>
          <w:lang w:eastAsia="zh-CN"/>
        </w:rPr>
        <w:drawing>
          <wp:inline distT="0" distB="0" distL="0" distR="0">
            <wp:extent cx="6309360" cy="384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jpg"/>
                    <pic:cNvPicPr/>
                  </pic:nvPicPr>
                  <pic:blipFill>
                    <a:blip r:embed="rId18">
                      <a:extLst>
                        <a:ext uri="{28A0092B-C50C-407E-A947-70E740481C1C}">
                          <a14:useLocalDpi xmlns:a14="http://schemas.microsoft.com/office/drawing/2010/main" val="0"/>
                        </a:ext>
                      </a:extLst>
                    </a:blip>
                    <a:stretch>
                      <a:fillRect/>
                    </a:stretch>
                  </pic:blipFill>
                  <pic:spPr>
                    <a:xfrm>
                      <a:off x="0" y="0"/>
                      <a:ext cx="6309360" cy="3849370"/>
                    </a:xfrm>
                    <a:prstGeom prst="rect">
                      <a:avLst/>
                    </a:prstGeom>
                  </pic:spPr>
                </pic:pic>
              </a:graphicData>
            </a:graphic>
          </wp:inline>
        </w:drawing>
      </w:r>
    </w:p>
    <w:p w:rsidR="00B50D0D" w:rsidRDefault="00B50D0D" w:rsidP="004A20B6">
      <w:pPr>
        <w:pStyle w:val="ListParagraph"/>
        <w:numPr>
          <w:ilvl w:val="0"/>
          <w:numId w:val="30"/>
        </w:numPr>
        <w:jc w:val="both"/>
        <w:rPr>
          <w:b w:val="0"/>
        </w:rPr>
      </w:pPr>
      <w:r w:rsidRPr="00B50D0D">
        <w:rPr>
          <w:b w:val="0"/>
        </w:rPr>
        <w:t>Youngest and Experienced Players Age Analysis</w:t>
      </w:r>
      <w:r w:rsidR="004E12F8">
        <w:rPr>
          <w:b w:val="0"/>
        </w:rPr>
        <w:t xml:space="preserve"> season wise</w:t>
      </w:r>
      <w:r w:rsidRPr="00B50D0D">
        <w:rPr>
          <w:b w:val="0"/>
        </w:rPr>
        <w:t>:</w:t>
      </w:r>
    </w:p>
    <w:p w:rsidR="00B50D0D" w:rsidRPr="00B50D0D" w:rsidRDefault="004E12F8" w:rsidP="004A20B6">
      <w:pPr>
        <w:pStyle w:val="ListParagraph"/>
        <w:jc w:val="both"/>
        <w:rPr>
          <w:b w:val="0"/>
        </w:rPr>
      </w:pPr>
      <w:r>
        <w:rPr>
          <w:b w:val="0"/>
          <w:noProof/>
          <w:lang w:eastAsia="zh-CN"/>
        </w:rPr>
        <w:drawing>
          <wp:inline distT="0" distB="0" distL="0" distR="0">
            <wp:extent cx="6309360" cy="3766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4.jpg"/>
                    <pic:cNvPicPr/>
                  </pic:nvPicPr>
                  <pic:blipFill>
                    <a:blip r:embed="rId19">
                      <a:extLst>
                        <a:ext uri="{28A0092B-C50C-407E-A947-70E740481C1C}">
                          <a14:useLocalDpi xmlns:a14="http://schemas.microsoft.com/office/drawing/2010/main" val="0"/>
                        </a:ext>
                      </a:extLst>
                    </a:blip>
                    <a:stretch>
                      <a:fillRect/>
                    </a:stretch>
                  </pic:blipFill>
                  <pic:spPr>
                    <a:xfrm>
                      <a:off x="0" y="0"/>
                      <a:ext cx="6309360" cy="3766820"/>
                    </a:xfrm>
                    <a:prstGeom prst="rect">
                      <a:avLst/>
                    </a:prstGeom>
                  </pic:spPr>
                </pic:pic>
              </a:graphicData>
            </a:graphic>
          </wp:inline>
        </w:drawing>
      </w:r>
    </w:p>
    <w:p w:rsidR="004E12F8" w:rsidRDefault="004E12F8" w:rsidP="004A20B6">
      <w:pPr>
        <w:pStyle w:val="Title"/>
        <w:jc w:val="both"/>
      </w:pPr>
      <w:r>
        <w:rPr>
          <w:noProof/>
          <w:lang w:eastAsia="zh-CN"/>
        </w:rPr>
        <w:drawing>
          <wp:inline distT="0" distB="0" distL="0" distR="0">
            <wp:extent cx="6309360" cy="3611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5.jpg"/>
                    <pic:cNvPicPr/>
                  </pic:nvPicPr>
                  <pic:blipFill>
                    <a:blip r:embed="rId20">
                      <a:extLst>
                        <a:ext uri="{28A0092B-C50C-407E-A947-70E740481C1C}">
                          <a14:useLocalDpi xmlns:a14="http://schemas.microsoft.com/office/drawing/2010/main" val="0"/>
                        </a:ext>
                      </a:extLst>
                    </a:blip>
                    <a:stretch>
                      <a:fillRect/>
                    </a:stretch>
                  </pic:blipFill>
                  <pic:spPr>
                    <a:xfrm>
                      <a:off x="0" y="0"/>
                      <a:ext cx="6309360" cy="3611880"/>
                    </a:xfrm>
                    <a:prstGeom prst="rect">
                      <a:avLst/>
                    </a:prstGeom>
                  </pic:spPr>
                </pic:pic>
              </a:graphicData>
            </a:graphic>
          </wp:inline>
        </w:drawing>
      </w:r>
    </w:p>
    <w:p w:rsidR="004E12F8" w:rsidRPr="004E12F8" w:rsidRDefault="004E12F8" w:rsidP="004A20B6">
      <w:pPr>
        <w:pStyle w:val="ListParagraph"/>
        <w:numPr>
          <w:ilvl w:val="0"/>
          <w:numId w:val="30"/>
        </w:numPr>
        <w:jc w:val="both"/>
        <w:rPr>
          <w:b w:val="0"/>
        </w:rPr>
      </w:pPr>
      <w:r w:rsidRPr="004E12F8">
        <w:rPr>
          <w:b w:val="0"/>
        </w:rPr>
        <w:t>Comparing Batting Strike Rate and Bowling Economy Analysis:</w:t>
      </w:r>
    </w:p>
    <w:p w:rsidR="004E12F8" w:rsidRDefault="004E12F8" w:rsidP="004A20B6">
      <w:pPr>
        <w:pStyle w:val="Title"/>
        <w:jc w:val="both"/>
      </w:pPr>
      <w:r>
        <w:rPr>
          <w:noProof/>
          <w:lang w:eastAsia="zh-CN"/>
        </w:rPr>
        <w:drawing>
          <wp:inline distT="0" distB="0" distL="0" distR="0">
            <wp:extent cx="6309360" cy="4384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6.jpg"/>
                    <pic:cNvPicPr/>
                  </pic:nvPicPr>
                  <pic:blipFill>
                    <a:blip r:embed="rId21">
                      <a:extLst>
                        <a:ext uri="{28A0092B-C50C-407E-A947-70E740481C1C}">
                          <a14:useLocalDpi xmlns:a14="http://schemas.microsoft.com/office/drawing/2010/main" val="0"/>
                        </a:ext>
                      </a:extLst>
                    </a:blip>
                    <a:stretch>
                      <a:fillRect/>
                    </a:stretch>
                  </pic:blipFill>
                  <pic:spPr>
                    <a:xfrm>
                      <a:off x="0" y="0"/>
                      <a:ext cx="6309360" cy="4384040"/>
                    </a:xfrm>
                    <a:prstGeom prst="rect">
                      <a:avLst/>
                    </a:prstGeom>
                  </pic:spPr>
                </pic:pic>
              </a:graphicData>
            </a:graphic>
          </wp:inline>
        </w:drawing>
      </w:r>
    </w:p>
    <w:p w:rsidR="004E12F8" w:rsidRPr="004E12F8" w:rsidRDefault="004E12F8" w:rsidP="004A20B6">
      <w:pPr>
        <w:pStyle w:val="ListParagraph"/>
        <w:numPr>
          <w:ilvl w:val="0"/>
          <w:numId w:val="30"/>
        </w:numPr>
        <w:jc w:val="both"/>
      </w:pPr>
      <w:r w:rsidRPr="004E12F8">
        <w:t>Analyze whether all-rounders tend to have more balanced performance in both batting and bowling compared to specialized players.</w:t>
      </w:r>
    </w:p>
    <w:p w:rsidR="004E12F8" w:rsidRDefault="004E12F8" w:rsidP="004A20B6">
      <w:pPr>
        <w:pStyle w:val="Title"/>
        <w:jc w:val="both"/>
      </w:pPr>
      <w:r>
        <w:rPr>
          <w:noProof/>
          <w:lang w:eastAsia="zh-CN"/>
        </w:rPr>
        <w:drawing>
          <wp:inline distT="0" distB="0" distL="0" distR="0">
            <wp:extent cx="6309360" cy="1624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jpg"/>
                    <pic:cNvPicPr/>
                  </pic:nvPicPr>
                  <pic:blipFill>
                    <a:blip r:embed="rId22">
                      <a:extLst>
                        <a:ext uri="{28A0092B-C50C-407E-A947-70E740481C1C}">
                          <a14:useLocalDpi xmlns:a14="http://schemas.microsoft.com/office/drawing/2010/main" val="0"/>
                        </a:ext>
                      </a:extLst>
                    </a:blip>
                    <a:stretch>
                      <a:fillRect/>
                    </a:stretch>
                  </pic:blipFill>
                  <pic:spPr>
                    <a:xfrm>
                      <a:off x="0" y="0"/>
                      <a:ext cx="6309360" cy="1624330"/>
                    </a:xfrm>
                    <a:prstGeom prst="rect">
                      <a:avLst/>
                    </a:prstGeom>
                  </pic:spPr>
                </pic:pic>
              </a:graphicData>
            </a:graphic>
          </wp:inline>
        </w:drawing>
      </w:r>
    </w:p>
    <w:p w:rsidR="00041767" w:rsidRDefault="00041767" w:rsidP="004A20B6">
      <w:pPr>
        <w:pStyle w:val="ListParagraph"/>
        <w:numPr>
          <w:ilvl w:val="0"/>
          <w:numId w:val="30"/>
        </w:numPr>
        <w:jc w:val="both"/>
        <w:rPr>
          <w:b w:val="0"/>
        </w:rPr>
      </w:pPr>
      <w:r w:rsidRPr="00041767">
        <w:rPr>
          <w:b w:val="0"/>
        </w:rPr>
        <w:t>Analysis of Team Performances and Points Earned</w:t>
      </w:r>
    </w:p>
    <w:p w:rsidR="00041767" w:rsidRDefault="00041767" w:rsidP="004A20B6">
      <w:pPr>
        <w:pStyle w:val="ListParagraph"/>
        <w:jc w:val="both"/>
        <w:rPr>
          <w:b w:val="0"/>
        </w:rPr>
      </w:pPr>
      <w:r>
        <w:rPr>
          <w:b w:val="0"/>
          <w:noProof/>
          <w:lang w:eastAsia="zh-CN"/>
        </w:rPr>
        <w:drawing>
          <wp:inline distT="0" distB="0" distL="0" distR="0">
            <wp:extent cx="6309360" cy="409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8.jpg"/>
                    <pic:cNvPicPr/>
                  </pic:nvPicPr>
                  <pic:blipFill>
                    <a:blip r:embed="rId23">
                      <a:extLst>
                        <a:ext uri="{28A0092B-C50C-407E-A947-70E740481C1C}">
                          <a14:useLocalDpi xmlns:a14="http://schemas.microsoft.com/office/drawing/2010/main" val="0"/>
                        </a:ext>
                      </a:extLst>
                    </a:blip>
                    <a:stretch>
                      <a:fillRect/>
                    </a:stretch>
                  </pic:blipFill>
                  <pic:spPr>
                    <a:xfrm>
                      <a:off x="0" y="0"/>
                      <a:ext cx="6309360" cy="4099560"/>
                    </a:xfrm>
                    <a:prstGeom prst="rect">
                      <a:avLst/>
                    </a:prstGeom>
                  </pic:spPr>
                </pic:pic>
              </a:graphicData>
            </a:graphic>
          </wp:inline>
        </w:drawing>
      </w:r>
    </w:p>
    <w:p w:rsidR="00FD6CE1" w:rsidRPr="00FD6CE1" w:rsidRDefault="00FD6CE1" w:rsidP="004A20B6">
      <w:pPr>
        <w:pStyle w:val="ListParagraph"/>
        <w:jc w:val="both"/>
        <w:rPr>
          <w:b w:val="0"/>
        </w:rPr>
      </w:pPr>
    </w:p>
    <w:p w:rsidR="00897880" w:rsidRDefault="00897880" w:rsidP="004A20B6">
      <w:pPr>
        <w:pStyle w:val="Title"/>
        <w:jc w:val="both"/>
      </w:pPr>
      <w:r>
        <w:t>SQL QUERIES:</w:t>
      </w:r>
    </w:p>
    <w:p w:rsidR="00041767" w:rsidRDefault="00041767" w:rsidP="004A20B6">
      <w:pPr>
        <w:pStyle w:val="ListParagraph"/>
        <w:numPr>
          <w:ilvl w:val="0"/>
          <w:numId w:val="31"/>
        </w:numPr>
        <w:jc w:val="both"/>
        <w:rPr>
          <w:b w:val="0"/>
        </w:rPr>
      </w:pPr>
      <w:r>
        <w:t xml:space="preserve">Query #1:  </w:t>
      </w:r>
      <w:r w:rsidRPr="00684ACD">
        <w:rPr>
          <w:b w:val="0"/>
        </w:rPr>
        <w:t>Analyze the effects of various venues on team performance and season-long match results.</w:t>
      </w:r>
    </w:p>
    <w:p w:rsidR="00897880" w:rsidRDefault="00897880" w:rsidP="004A20B6">
      <w:pPr>
        <w:pStyle w:val="ListParagraph"/>
        <w:jc w:val="both"/>
      </w:pPr>
    </w:p>
    <w:p w:rsidR="00041767" w:rsidRDefault="00041767" w:rsidP="004A20B6">
      <w:pPr>
        <w:pStyle w:val="ListParagraph"/>
        <w:jc w:val="both"/>
      </w:pPr>
      <w:r>
        <w:rPr>
          <w:noProof/>
          <w:lang w:eastAsia="zh-CN"/>
        </w:rPr>
        <w:drawing>
          <wp:inline distT="0" distB="0" distL="0" distR="0">
            <wp:extent cx="6309360" cy="2922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9.png"/>
                    <pic:cNvPicPr/>
                  </pic:nvPicPr>
                  <pic:blipFill>
                    <a:blip r:embed="rId24">
                      <a:extLst>
                        <a:ext uri="{28A0092B-C50C-407E-A947-70E740481C1C}">
                          <a14:useLocalDpi xmlns:a14="http://schemas.microsoft.com/office/drawing/2010/main" val="0"/>
                        </a:ext>
                      </a:extLst>
                    </a:blip>
                    <a:stretch>
                      <a:fillRect/>
                    </a:stretch>
                  </pic:blipFill>
                  <pic:spPr>
                    <a:xfrm>
                      <a:off x="0" y="0"/>
                      <a:ext cx="6309360" cy="2922270"/>
                    </a:xfrm>
                    <a:prstGeom prst="rect">
                      <a:avLst/>
                    </a:prstGeom>
                  </pic:spPr>
                </pic:pic>
              </a:graphicData>
            </a:graphic>
          </wp:inline>
        </w:drawing>
      </w:r>
    </w:p>
    <w:p w:rsidR="00436695" w:rsidRDefault="00436695" w:rsidP="004A20B6">
      <w:pPr>
        <w:pStyle w:val="ListParagraph"/>
        <w:numPr>
          <w:ilvl w:val="0"/>
          <w:numId w:val="31"/>
        </w:numPr>
        <w:jc w:val="both"/>
      </w:pPr>
      <w:r>
        <w:t xml:space="preserve">Query #2:  </w:t>
      </w:r>
      <w:r w:rsidRPr="00436695">
        <w:t>Retrieve Player Names and Their Batting Averages:</w:t>
      </w:r>
      <w:r w:rsidRPr="00436695">
        <w:rPr>
          <w:noProof/>
          <w:lang w:eastAsia="zh-CN"/>
        </w:rPr>
        <w:drawing>
          <wp:inline distT="0" distB="0" distL="0" distR="0" wp14:anchorId="43BB63DC" wp14:editId="06F2C578">
            <wp:extent cx="630936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438275"/>
                    </a:xfrm>
                    <a:prstGeom prst="rect">
                      <a:avLst/>
                    </a:prstGeom>
                  </pic:spPr>
                </pic:pic>
              </a:graphicData>
            </a:graphic>
          </wp:inline>
        </w:drawing>
      </w:r>
    </w:p>
    <w:p w:rsidR="00436695" w:rsidRPr="00041767" w:rsidRDefault="00436695" w:rsidP="004A20B6">
      <w:pPr>
        <w:pStyle w:val="ListParagraph"/>
        <w:numPr>
          <w:ilvl w:val="0"/>
          <w:numId w:val="31"/>
        </w:numPr>
        <w:jc w:val="both"/>
      </w:pPr>
      <w:r>
        <w:t xml:space="preserve">Query #3:  </w:t>
      </w:r>
      <w:r w:rsidRPr="00436695">
        <w:t>Retrieve Team Names and Their Highest Margin of Victory:</w:t>
      </w:r>
    </w:p>
    <w:p w:rsidR="00436695" w:rsidRDefault="00436695" w:rsidP="004A20B6">
      <w:pPr>
        <w:jc w:val="both"/>
      </w:pPr>
      <w:r>
        <w:rPr>
          <w:noProof/>
          <w:lang w:eastAsia="zh-CN"/>
        </w:rPr>
        <w:drawing>
          <wp:inline distT="0" distB="0" distL="0" distR="0" wp14:anchorId="04E3DE1F" wp14:editId="34CCF1C7">
            <wp:extent cx="6309360" cy="12871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2.png"/>
                    <pic:cNvPicPr/>
                  </pic:nvPicPr>
                  <pic:blipFill>
                    <a:blip r:embed="rId26">
                      <a:extLst>
                        <a:ext uri="{28A0092B-C50C-407E-A947-70E740481C1C}">
                          <a14:useLocalDpi xmlns:a14="http://schemas.microsoft.com/office/drawing/2010/main" val="0"/>
                        </a:ext>
                      </a:extLst>
                    </a:blip>
                    <a:stretch>
                      <a:fillRect/>
                    </a:stretch>
                  </pic:blipFill>
                  <pic:spPr>
                    <a:xfrm>
                      <a:off x="0" y="0"/>
                      <a:ext cx="6309360" cy="1287145"/>
                    </a:xfrm>
                    <a:prstGeom prst="rect">
                      <a:avLst/>
                    </a:prstGeom>
                  </pic:spPr>
                </pic:pic>
              </a:graphicData>
            </a:graphic>
          </wp:inline>
        </w:drawing>
      </w:r>
    </w:p>
    <w:p w:rsidR="00436695" w:rsidRDefault="00436695" w:rsidP="004A20B6">
      <w:pPr>
        <w:pStyle w:val="ListParagraph"/>
        <w:jc w:val="both"/>
      </w:pPr>
      <w:r>
        <w:tab/>
      </w:r>
    </w:p>
    <w:p w:rsidR="00041767" w:rsidRDefault="00041767" w:rsidP="004A20B6">
      <w:pPr>
        <w:pStyle w:val="ListParagraph"/>
        <w:numPr>
          <w:ilvl w:val="0"/>
          <w:numId w:val="31"/>
        </w:numPr>
        <w:jc w:val="both"/>
      </w:pPr>
      <w:r>
        <w:t>Query #</w:t>
      </w:r>
      <w:r w:rsidR="00436695">
        <w:t>4</w:t>
      </w:r>
      <w:r>
        <w:t>:  Highest wicket taker per season</w:t>
      </w:r>
    </w:p>
    <w:p w:rsidR="00041767" w:rsidRDefault="00041767" w:rsidP="004A20B6">
      <w:pPr>
        <w:pStyle w:val="ListParagraph"/>
        <w:jc w:val="both"/>
      </w:pPr>
      <w:r>
        <w:rPr>
          <w:noProof/>
          <w:lang w:eastAsia="zh-CN"/>
        </w:rPr>
        <w:drawing>
          <wp:inline distT="0" distB="0" distL="0" distR="0">
            <wp:extent cx="6309360" cy="4154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10.png"/>
                    <pic:cNvPicPr/>
                  </pic:nvPicPr>
                  <pic:blipFill>
                    <a:blip r:embed="rId27">
                      <a:extLst>
                        <a:ext uri="{28A0092B-C50C-407E-A947-70E740481C1C}">
                          <a14:useLocalDpi xmlns:a14="http://schemas.microsoft.com/office/drawing/2010/main" val="0"/>
                        </a:ext>
                      </a:extLst>
                    </a:blip>
                    <a:stretch>
                      <a:fillRect/>
                    </a:stretch>
                  </pic:blipFill>
                  <pic:spPr>
                    <a:xfrm>
                      <a:off x="0" y="0"/>
                      <a:ext cx="6309360" cy="4154170"/>
                    </a:xfrm>
                    <a:prstGeom prst="rect">
                      <a:avLst/>
                    </a:prstGeom>
                  </pic:spPr>
                </pic:pic>
              </a:graphicData>
            </a:graphic>
          </wp:inline>
        </w:drawing>
      </w:r>
    </w:p>
    <w:p w:rsidR="00436695" w:rsidRDefault="00436695" w:rsidP="004A20B6">
      <w:pPr>
        <w:pStyle w:val="ListParagraph"/>
        <w:numPr>
          <w:ilvl w:val="0"/>
          <w:numId w:val="31"/>
        </w:numPr>
        <w:jc w:val="both"/>
      </w:pPr>
      <w:r>
        <w:t xml:space="preserve">Query #5:  </w:t>
      </w:r>
      <w:r w:rsidRPr="00436695">
        <w:t>Retrieve Team Names and Win Percentages and win-loss ratio</w:t>
      </w:r>
    </w:p>
    <w:p w:rsidR="00041767" w:rsidRPr="00041767" w:rsidRDefault="00436695" w:rsidP="004A20B6">
      <w:pPr>
        <w:jc w:val="both"/>
      </w:pPr>
      <w:r>
        <w:rPr>
          <w:noProof/>
          <w:lang w:eastAsia="zh-CN"/>
        </w:rPr>
        <w:drawing>
          <wp:inline distT="0" distB="0" distL="0" distR="0">
            <wp:extent cx="6309360" cy="1534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13.png"/>
                    <pic:cNvPicPr/>
                  </pic:nvPicPr>
                  <pic:blipFill>
                    <a:blip r:embed="rId28">
                      <a:extLst>
                        <a:ext uri="{28A0092B-C50C-407E-A947-70E740481C1C}">
                          <a14:useLocalDpi xmlns:a14="http://schemas.microsoft.com/office/drawing/2010/main" val="0"/>
                        </a:ext>
                      </a:extLst>
                    </a:blip>
                    <a:stretch>
                      <a:fillRect/>
                    </a:stretch>
                  </pic:blipFill>
                  <pic:spPr>
                    <a:xfrm>
                      <a:off x="0" y="0"/>
                      <a:ext cx="6309360" cy="1534160"/>
                    </a:xfrm>
                    <a:prstGeom prst="rect">
                      <a:avLst/>
                    </a:prstGeom>
                  </pic:spPr>
                </pic:pic>
              </a:graphicData>
            </a:graphic>
          </wp:inline>
        </w:drawing>
      </w:r>
    </w:p>
    <w:p w:rsidR="00041767" w:rsidRDefault="00041767" w:rsidP="004A20B6">
      <w:pPr>
        <w:tabs>
          <w:tab w:val="left" w:pos="3156"/>
        </w:tabs>
        <w:jc w:val="both"/>
      </w:pPr>
    </w:p>
    <w:p w:rsidR="00436695" w:rsidRDefault="00436695" w:rsidP="004A20B6">
      <w:pPr>
        <w:tabs>
          <w:tab w:val="left" w:pos="3156"/>
        </w:tabs>
        <w:jc w:val="both"/>
      </w:pPr>
    </w:p>
    <w:p w:rsidR="00436695" w:rsidRDefault="00436695" w:rsidP="004A20B6">
      <w:pPr>
        <w:tabs>
          <w:tab w:val="left" w:pos="3156"/>
        </w:tabs>
        <w:jc w:val="both"/>
      </w:pPr>
    </w:p>
    <w:p w:rsidR="00436695" w:rsidRDefault="00436695" w:rsidP="004A20B6">
      <w:pPr>
        <w:tabs>
          <w:tab w:val="left" w:pos="3156"/>
        </w:tabs>
        <w:jc w:val="both"/>
      </w:pPr>
    </w:p>
    <w:p w:rsidR="00436695" w:rsidRDefault="00436695" w:rsidP="004A20B6">
      <w:pPr>
        <w:tabs>
          <w:tab w:val="left" w:pos="3156"/>
        </w:tabs>
        <w:jc w:val="both"/>
      </w:pPr>
    </w:p>
    <w:p w:rsidR="00436695" w:rsidRDefault="00436695" w:rsidP="004A20B6">
      <w:pPr>
        <w:tabs>
          <w:tab w:val="left" w:pos="3156"/>
        </w:tabs>
        <w:jc w:val="both"/>
      </w:pPr>
    </w:p>
    <w:p w:rsidR="00436695" w:rsidRDefault="00436695" w:rsidP="004A20B6">
      <w:pPr>
        <w:tabs>
          <w:tab w:val="left" w:pos="3156"/>
        </w:tabs>
        <w:jc w:val="both"/>
      </w:pPr>
    </w:p>
    <w:p w:rsidR="00436695" w:rsidRDefault="00436695" w:rsidP="004A20B6">
      <w:pPr>
        <w:tabs>
          <w:tab w:val="left" w:pos="3156"/>
        </w:tabs>
        <w:jc w:val="both"/>
      </w:pPr>
    </w:p>
    <w:p w:rsidR="00436695" w:rsidRDefault="00436695" w:rsidP="004A20B6">
      <w:pPr>
        <w:tabs>
          <w:tab w:val="left" w:pos="3156"/>
        </w:tabs>
        <w:jc w:val="both"/>
      </w:pPr>
    </w:p>
    <w:p w:rsidR="00436695" w:rsidRDefault="00436695" w:rsidP="004A20B6">
      <w:pPr>
        <w:tabs>
          <w:tab w:val="left" w:pos="3156"/>
        </w:tabs>
        <w:jc w:val="both"/>
      </w:pPr>
    </w:p>
    <w:p w:rsidR="00436695" w:rsidRDefault="00436695" w:rsidP="004A20B6">
      <w:pPr>
        <w:pStyle w:val="Title"/>
        <w:jc w:val="both"/>
      </w:pPr>
      <w:r w:rsidRPr="00436695">
        <w:t xml:space="preserve">DASHBOARD VISUALS:    </w:t>
      </w:r>
    </w:p>
    <w:p w:rsidR="00B80C9E" w:rsidRDefault="00B80C9E" w:rsidP="004A20B6">
      <w:pPr>
        <w:pStyle w:val="ListParagraph"/>
        <w:numPr>
          <w:ilvl w:val="0"/>
          <w:numId w:val="32"/>
        </w:numPr>
        <w:jc w:val="both"/>
        <w:rPr>
          <w:b w:val="0"/>
        </w:rPr>
      </w:pPr>
      <w:r w:rsidRPr="00B80C9E">
        <w:rPr>
          <w:b w:val="0"/>
        </w:rPr>
        <w:t>Economy rate of each bowler</w:t>
      </w:r>
      <w:r w:rsidR="00436695" w:rsidRPr="00B80C9E">
        <w:rPr>
          <w:b w:val="0"/>
        </w:rPr>
        <w:t xml:space="preserve">   </w:t>
      </w:r>
    </w:p>
    <w:p w:rsidR="00B80C9E" w:rsidRDefault="00B80C9E" w:rsidP="004A20B6">
      <w:pPr>
        <w:pStyle w:val="ListParagraph"/>
        <w:jc w:val="both"/>
        <w:rPr>
          <w:b w:val="0"/>
        </w:rPr>
      </w:pPr>
      <w:r>
        <w:rPr>
          <w:b w:val="0"/>
          <w:noProof/>
          <w:lang w:eastAsia="zh-CN"/>
        </w:rPr>
        <w:drawing>
          <wp:inline distT="0" distB="0" distL="0" distR="0">
            <wp:extent cx="5113463" cy="2728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14.png"/>
                    <pic:cNvPicPr/>
                  </pic:nvPicPr>
                  <pic:blipFill>
                    <a:blip r:embed="rId29">
                      <a:extLst>
                        <a:ext uri="{28A0092B-C50C-407E-A947-70E740481C1C}">
                          <a14:useLocalDpi xmlns:a14="http://schemas.microsoft.com/office/drawing/2010/main" val="0"/>
                        </a:ext>
                      </a:extLst>
                    </a:blip>
                    <a:stretch>
                      <a:fillRect/>
                    </a:stretch>
                  </pic:blipFill>
                  <pic:spPr>
                    <a:xfrm>
                      <a:off x="0" y="0"/>
                      <a:ext cx="5113463" cy="2728196"/>
                    </a:xfrm>
                    <a:prstGeom prst="rect">
                      <a:avLst/>
                    </a:prstGeom>
                  </pic:spPr>
                </pic:pic>
              </a:graphicData>
            </a:graphic>
          </wp:inline>
        </w:drawing>
      </w:r>
      <w:r w:rsidR="00436695" w:rsidRPr="00B80C9E">
        <w:rPr>
          <w:b w:val="0"/>
        </w:rPr>
        <w:t xml:space="preserve">    </w:t>
      </w:r>
    </w:p>
    <w:p w:rsidR="00B80C9E" w:rsidRPr="00B80C9E" w:rsidRDefault="00B80C9E" w:rsidP="004A20B6">
      <w:pPr>
        <w:jc w:val="both"/>
      </w:pPr>
    </w:p>
    <w:p w:rsidR="00436695" w:rsidRDefault="00B80C9E" w:rsidP="004A20B6">
      <w:pPr>
        <w:pStyle w:val="ListParagraph"/>
        <w:numPr>
          <w:ilvl w:val="0"/>
          <w:numId w:val="32"/>
        </w:numPr>
        <w:jc w:val="both"/>
        <w:rPr>
          <w:b w:val="0"/>
        </w:rPr>
      </w:pPr>
      <w:r w:rsidRPr="00B80C9E">
        <w:rPr>
          <w:b w:val="0"/>
        </w:rPr>
        <w:t>Maximum batting average of player</w:t>
      </w:r>
    </w:p>
    <w:p w:rsidR="00B80C9E" w:rsidRDefault="00B80C9E" w:rsidP="004A20B6">
      <w:pPr>
        <w:pStyle w:val="ListParagraph"/>
        <w:jc w:val="both"/>
        <w:rPr>
          <w:b w:val="0"/>
          <w:noProof/>
        </w:rPr>
      </w:pPr>
    </w:p>
    <w:p w:rsidR="00B80C9E" w:rsidRDefault="00B80C9E" w:rsidP="004A20B6">
      <w:pPr>
        <w:pStyle w:val="ListParagraph"/>
        <w:jc w:val="both"/>
        <w:rPr>
          <w:b w:val="0"/>
        </w:rPr>
      </w:pPr>
      <w:r>
        <w:rPr>
          <w:b w:val="0"/>
          <w:noProof/>
          <w:lang w:eastAsia="zh-CN"/>
        </w:rPr>
        <w:drawing>
          <wp:inline distT="0" distB="0" distL="0" distR="0">
            <wp:extent cx="6309360" cy="2868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3-08-21 011319.png"/>
                    <pic:cNvPicPr/>
                  </pic:nvPicPr>
                  <pic:blipFill>
                    <a:blip r:embed="rId30">
                      <a:extLst>
                        <a:ext uri="{28A0092B-C50C-407E-A947-70E740481C1C}">
                          <a14:useLocalDpi xmlns:a14="http://schemas.microsoft.com/office/drawing/2010/main" val="0"/>
                        </a:ext>
                      </a:extLst>
                    </a:blip>
                    <a:stretch>
                      <a:fillRect/>
                    </a:stretch>
                  </pic:blipFill>
                  <pic:spPr>
                    <a:xfrm>
                      <a:off x="0" y="0"/>
                      <a:ext cx="6309360" cy="2868295"/>
                    </a:xfrm>
                    <a:prstGeom prst="rect">
                      <a:avLst/>
                    </a:prstGeom>
                  </pic:spPr>
                </pic:pic>
              </a:graphicData>
            </a:graphic>
          </wp:inline>
        </w:drawing>
      </w:r>
    </w:p>
    <w:p w:rsidR="00B80C9E" w:rsidRPr="00B80C9E" w:rsidRDefault="00B80C9E" w:rsidP="004A20B6">
      <w:pPr>
        <w:jc w:val="both"/>
      </w:pPr>
    </w:p>
    <w:p w:rsidR="00B80C9E" w:rsidRPr="00B80C9E" w:rsidRDefault="00FB788B" w:rsidP="004A20B6">
      <w:pPr>
        <w:jc w:val="both"/>
      </w:pPr>
      <w:r>
        <w:br/>
      </w:r>
    </w:p>
    <w:p w:rsidR="00B80C9E" w:rsidRPr="00FB788B" w:rsidRDefault="00B80C9E" w:rsidP="004A20B6">
      <w:pPr>
        <w:pStyle w:val="ListParagraph"/>
        <w:numPr>
          <w:ilvl w:val="0"/>
          <w:numId w:val="32"/>
        </w:numPr>
        <w:jc w:val="both"/>
        <w:rPr>
          <w:b w:val="0"/>
        </w:rPr>
      </w:pPr>
      <w:r w:rsidRPr="00FB788B">
        <w:rPr>
          <w:b w:val="0"/>
        </w:rPr>
        <w:t>Maximum bowling strike rate of player</w:t>
      </w:r>
    </w:p>
    <w:p w:rsidR="00B80C9E" w:rsidRPr="00B80C9E" w:rsidRDefault="00B80C9E" w:rsidP="004A20B6">
      <w:pPr>
        <w:tabs>
          <w:tab w:val="left" w:pos="1104"/>
        </w:tabs>
        <w:jc w:val="both"/>
      </w:pPr>
      <w:r>
        <w:rPr>
          <w:noProof/>
          <w:lang w:eastAsia="zh-CN"/>
        </w:rPr>
        <w:drawing>
          <wp:inline distT="0" distB="0" distL="0" distR="0">
            <wp:extent cx="4557155" cy="279678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08-21 012436.png"/>
                    <pic:cNvPicPr/>
                  </pic:nvPicPr>
                  <pic:blipFill>
                    <a:blip r:embed="rId31">
                      <a:extLst>
                        <a:ext uri="{28A0092B-C50C-407E-A947-70E740481C1C}">
                          <a14:useLocalDpi xmlns:a14="http://schemas.microsoft.com/office/drawing/2010/main" val="0"/>
                        </a:ext>
                      </a:extLst>
                    </a:blip>
                    <a:stretch>
                      <a:fillRect/>
                    </a:stretch>
                  </pic:blipFill>
                  <pic:spPr>
                    <a:xfrm>
                      <a:off x="0" y="0"/>
                      <a:ext cx="4557155" cy="2796782"/>
                    </a:xfrm>
                    <a:prstGeom prst="rect">
                      <a:avLst/>
                    </a:prstGeom>
                  </pic:spPr>
                </pic:pic>
              </a:graphicData>
            </a:graphic>
          </wp:inline>
        </w:drawing>
      </w:r>
    </w:p>
    <w:p w:rsidR="00B80C9E" w:rsidRDefault="00B80C9E" w:rsidP="004A20B6">
      <w:pPr>
        <w:jc w:val="both"/>
      </w:pPr>
    </w:p>
    <w:p w:rsidR="00B80C9E" w:rsidRDefault="00B80C9E" w:rsidP="004A20B6">
      <w:pPr>
        <w:pStyle w:val="ListParagraph"/>
        <w:numPr>
          <w:ilvl w:val="0"/>
          <w:numId w:val="32"/>
        </w:numPr>
        <w:jc w:val="both"/>
        <w:rPr>
          <w:b w:val="0"/>
        </w:rPr>
      </w:pPr>
      <w:r>
        <w:rPr>
          <w:b w:val="0"/>
        </w:rPr>
        <w:t>Highest run scorer in each season</w:t>
      </w:r>
    </w:p>
    <w:p w:rsidR="00B80C9E" w:rsidRPr="00B80C9E" w:rsidRDefault="00B80C9E" w:rsidP="004A20B6">
      <w:pPr>
        <w:pStyle w:val="ListParagraph"/>
        <w:jc w:val="both"/>
        <w:rPr>
          <w:b w:val="0"/>
        </w:rPr>
      </w:pPr>
      <w:r>
        <w:rPr>
          <w:b w:val="0"/>
          <w:noProof/>
          <w:lang w:eastAsia="zh-CN"/>
        </w:rPr>
        <w:drawing>
          <wp:inline distT="0" distB="0" distL="0" distR="0">
            <wp:extent cx="4541914" cy="2712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08-21 012743.png"/>
                    <pic:cNvPicPr/>
                  </pic:nvPicPr>
                  <pic:blipFill>
                    <a:blip r:embed="rId32">
                      <a:extLst>
                        <a:ext uri="{28A0092B-C50C-407E-A947-70E740481C1C}">
                          <a14:useLocalDpi xmlns:a14="http://schemas.microsoft.com/office/drawing/2010/main" val="0"/>
                        </a:ext>
                      </a:extLst>
                    </a:blip>
                    <a:stretch>
                      <a:fillRect/>
                    </a:stretch>
                  </pic:blipFill>
                  <pic:spPr>
                    <a:xfrm>
                      <a:off x="0" y="0"/>
                      <a:ext cx="4541914" cy="2712955"/>
                    </a:xfrm>
                    <a:prstGeom prst="rect">
                      <a:avLst/>
                    </a:prstGeom>
                  </pic:spPr>
                </pic:pic>
              </a:graphicData>
            </a:graphic>
          </wp:inline>
        </w:drawing>
      </w:r>
    </w:p>
    <w:p w:rsidR="00B80C9E" w:rsidRDefault="00B80C9E" w:rsidP="004A20B6">
      <w:pPr>
        <w:tabs>
          <w:tab w:val="left" w:pos="5556"/>
        </w:tabs>
        <w:jc w:val="both"/>
      </w:pPr>
    </w:p>
    <w:p w:rsidR="00DF510E" w:rsidRDefault="00DF510E" w:rsidP="004A20B6">
      <w:pPr>
        <w:tabs>
          <w:tab w:val="left" w:pos="5556"/>
        </w:tabs>
        <w:jc w:val="both"/>
      </w:pPr>
    </w:p>
    <w:p w:rsidR="00FB788B" w:rsidRDefault="00FB788B" w:rsidP="004A20B6">
      <w:pPr>
        <w:tabs>
          <w:tab w:val="left" w:pos="5556"/>
        </w:tabs>
        <w:jc w:val="both"/>
      </w:pPr>
    </w:p>
    <w:p w:rsidR="00FB788B" w:rsidRDefault="00FB788B" w:rsidP="004A20B6">
      <w:pPr>
        <w:tabs>
          <w:tab w:val="left" w:pos="5556"/>
        </w:tabs>
        <w:jc w:val="both"/>
      </w:pPr>
    </w:p>
    <w:p w:rsidR="00FB788B" w:rsidRDefault="00FB788B" w:rsidP="004A20B6">
      <w:pPr>
        <w:tabs>
          <w:tab w:val="left" w:pos="5556"/>
        </w:tabs>
        <w:jc w:val="both"/>
      </w:pPr>
    </w:p>
    <w:p w:rsidR="00FB788B" w:rsidRDefault="00FB788B" w:rsidP="004A20B6">
      <w:pPr>
        <w:tabs>
          <w:tab w:val="left" w:pos="5556"/>
        </w:tabs>
        <w:jc w:val="both"/>
      </w:pPr>
    </w:p>
    <w:p w:rsidR="00FB788B" w:rsidRDefault="00FB788B" w:rsidP="004A20B6">
      <w:pPr>
        <w:tabs>
          <w:tab w:val="left" w:pos="5556"/>
        </w:tabs>
        <w:jc w:val="both"/>
      </w:pPr>
    </w:p>
    <w:p w:rsidR="00FB788B" w:rsidRDefault="00FB788B" w:rsidP="004A20B6">
      <w:pPr>
        <w:tabs>
          <w:tab w:val="left" w:pos="5556"/>
        </w:tabs>
        <w:jc w:val="both"/>
      </w:pPr>
    </w:p>
    <w:p w:rsidR="00FB788B" w:rsidRDefault="00FB788B" w:rsidP="004A20B6">
      <w:pPr>
        <w:tabs>
          <w:tab w:val="left" w:pos="5556"/>
        </w:tabs>
        <w:jc w:val="both"/>
      </w:pPr>
    </w:p>
    <w:p w:rsidR="00FB788B" w:rsidRDefault="00EF1BE9" w:rsidP="004A20B6">
      <w:pPr>
        <w:pStyle w:val="ListParagraph"/>
        <w:numPr>
          <w:ilvl w:val="0"/>
          <w:numId w:val="32"/>
        </w:numPr>
        <w:jc w:val="both"/>
        <w:rPr>
          <w:b w:val="0"/>
        </w:rPr>
      </w:pPr>
      <w:r>
        <w:rPr>
          <w:b w:val="0"/>
        </w:rPr>
        <w:t>All-rounder players:</w:t>
      </w:r>
    </w:p>
    <w:p w:rsidR="00EF1BE9" w:rsidRDefault="00EF1BE9" w:rsidP="00EF1BE9">
      <w:pPr>
        <w:pStyle w:val="ListParagraph"/>
        <w:jc w:val="both"/>
        <w:rPr>
          <w:b w:val="0"/>
        </w:rPr>
      </w:pPr>
      <w:bookmarkStart w:id="0" w:name="_GoBack"/>
      <w:bookmarkEnd w:id="0"/>
    </w:p>
    <w:p w:rsidR="00FB788B" w:rsidRDefault="00EF1BE9" w:rsidP="004A20B6">
      <w:pPr>
        <w:pStyle w:val="ListParagraph"/>
        <w:jc w:val="both"/>
        <w:rPr>
          <w:b w:val="0"/>
        </w:rPr>
      </w:pPr>
      <w:r w:rsidRPr="00EF1BE9">
        <w:drawing>
          <wp:inline distT="0" distB="0" distL="0" distR="0" wp14:anchorId="762597CD" wp14:editId="21DEC20C">
            <wp:extent cx="5045241" cy="3984871"/>
            <wp:effectExtent l="0" t="0" r="317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F510E" w:rsidRDefault="00DF510E" w:rsidP="004A20B6">
      <w:pPr>
        <w:pStyle w:val="Title"/>
        <w:jc w:val="both"/>
      </w:pPr>
    </w:p>
    <w:p w:rsidR="00DF510E" w:rsidRDefault="00DF510E" w:rsidP="004A20B6">
      <w:pPr>
        <w:pStyle w:val="Title"/>
        <w:jc w:val="both"/>
      </w:pPr>
    </w:p>
    <w:p w:rsidR="00DF510E" w:rsidRDefault="00DF510E" w:rsidP="004A20B6">
      <w:pPr>
        <w:pStyle w:val="Title"/>
        <w:jc w:val="both"/>
      </w:pPr>
    </w:p>
    <w:p w:rsidR="00FB788B" w:rsidRDefault="00FB788B" w:rsidP="004A20B6">
      <w:pPr>
        <w:pStyle w:val="Title"/>
        <w:jc w:val="both"/>
      </w:pPr>
    </w:p>
    <w:p w:rsidR="00FB788B" w:rsidRDefault="00FB788B" w:rsidP="004A20B6">
      <w:pPr>
        <w:pStyle w:val="Title"/>
        <w:jc w:val="both"/>
      </w:pPr>
    </w:p>
    <w:p w:rsidR="00FB788B" w:rsidRDefault="00FB788B" w:rsidP="004A20B6">
      <w:pPr>
        <w:pStyle w:val="Title"/>
        <w:jc w:val="both"/>
      </w:pPr>
    </w:p>
    <w:p w:rsidR="00FB788B" w:rsidRDefault="00FB788B" w:rsidP="004A20B6">
      <w:pPr>
        <w:pStyle w:val="Title"/>
        <w:jc w:val="both"/>
      </w:pPr>
    </w:p>
    <w:p w:rsidR="00DF510E" w:rsidRDefault="00DF510E" w:rsidP="004A20B6">
      <w:pPr>
        <w:pStyle w:val="Title"/>
        <w:jc w:val="both"/>
      </w:pPr>
      <w:r>
        <w:t>RECOMMENDATIONS:</w:t>
      </w:r>
    </w:p>
    <w:p w:rsidR="00291E4D" w:rsidRDefault="00291E4D" w:rsidP="00291E4D">
      <w:pPr>
        <w:pStyle w:val="Content"/>
        <w:numPr>
          <w:ilvl w:val="0"/>
          <w:numId w:val="45"/>
        </w:numPr>
        <w:rPr>
          <w:rFonts w:eastAsia="Times New Roman"/>
          <w:sz w:val="24"/>
          <w:szCs w:val="24"/>
        </w:rPr>
      </w:pPr>
      <w:r w:rsidRPr="00291E4D">
        <w:rPr>
          <w:b/>
          <w:bCs/>
        </w:rPr>
        <w:t>Batsman's Struggle Analysis:</w:t>
      </w:r>
      <w:r>
        <w:t xml:space="preserve"> By analyzing a batsman's strike rate agains</w:t>
      </w:r>
      <w:r w:rsidR="002B6E65">
        <w:t xml:space="preserve">t different bowling styles, </w:t>
      </w:r>
      <w:r w:rsidR="002B6E65">
        <w:tab/>
        <w:t xml:space="preserve">we </w:t>
      </w:r>
      <w:r>
        <w:t xml:space="preserve">can identify weaknesses and areas </w:t>
      </w:r>
      <w:r>
        <w:t>for improvement. This allows us</w:t>
      </w:r>
      <w:r>
        <w:t xml:space="preserve"> to recommend targeted practice against specific bowlers to enhance the batsman's performance.</w:t>
      </w:r>
    </w:p>
    <w:p w:rsidR="00291E4D" w:rsidRDefault="00291E4D" w:rsidP="00291E4D">
      <w:pPr>
        <w:pStyle w:val="Content"/>
        <w:numPr>
          <w:ilvl w:val="0"/>
          <w:numId w:val="35"/>
        </w:numPr>
      </w:pPr>
      <w:r w:rsidRPr="00291E4D">
        <w:rPr>
          <w:b/>
          <w:bCs/>
        </w:rPr>
        <w:t>Bowler's Performance Evaluation:</w:t>
      </w:r>
      <w:r>
        <w:t xml:space="preserve"> Identifying suboptimal outcomes in a bowler's performance data suggests areas that need improvement. Focusing on physical conditioning and strength training can help the bowler unlock their full potential and improve their performance.</w:t>
      </w:r>
    </w:p>
    <w:p w:rsidR="00291E4D" w:rsidRDefault="00291E4D" w:rsidP="00291E4D">
      <w:pPr>
        <w:pStyle w:val="Content"/>
        <w:numPr>
          <w:ilvl w:val="0"/>
          <w:numId w:val="35"/>
        </w:numPr>
      </w:pPr>
      <w:r w:rsidRPr="00291E4D">
        <w:rPr>
          <w:b/>
        </w:rPr>
        <w:t>Player Combinations for Balance:</w:t>
      </w:r>
      <w:r w:rsidRPr="00291E4D">
        <w:rPr>
          <w:b/>
        </w:rPr>
        <w:t xml:space="preserve"> </w:t>
      </w:r>
      <w:r>
        <w:t>When assembling a cricket team, it's important to create a balanced combination of players with both batting and bowling strengths. This includes strategically allocating all-rounders, who can contribute effectively in both aspects of the game.</w:t>
      </w:r>
    </w:p>
    <w:p w:rsidR="00291E4D" w:rsidRDefault="00291E4D" w:rsidP="00291E4D">
      <w:pPr>
        <w:pStyle w:val="Content"/>
        <w:numPr>
          <w:ilvl w:val="0"/>
          <w:numId w:val="35"/>
        </w:numPr>
      </w:pPr>
      <w:r w:rsidRPr="00291E4D">
        <w:rPr>
          <w:b/>
          <w:bCs/>
        </w:rPr>
        <w:t>Adapting to Match Conditions</w:t>
      </w:r>
      <w:r>
        <w:rPr>
          <w:rStyle w:val="Strong"/>
          <w:rFonts w:ascii="Segoe UI" w:hAnsi="Segoe UI" w:cs="Segoe UI"/>
          <w:color w:val="374151"/>
          <w:bdr w:val="single" w:sz="2" w:space="0" w:color="D9D9E3" w:frame="1"/>
        </w:rPr>
        <w:t>:</w:t>
      </w:r>
      <w:r>
        <w:t xml:space="preserve"> Having a diverse team with a mix of skills allows the team to adapt to different match conditions. This flexibility enables the team to maximize favorable outcomes in various situations.</w:t>
      </w:r>
    </w:p>
    <w:p w:rsidR="00291E4D" w:rsidRDefault="00291E4D" w:rsidP="00291E4D">
      <w:pPr>
        <w:pStyle w:val="Content"/>
        <w:ind w:left="720"/>
      </w:pPr>
    </w:p>
    <w:p w:rsidR="00291E4D" w:rsidRDefault="00291E4D" w:rsidP="00291E4D">
      <w:pPr>
        <w:pStyle w:val="Content"/>
      </w:pPr>
      <w:r>
        <w:t>In summary, our</w:t>
      </w:r>
      <w:r>
        <w:t xml:space="preserve"> approach involves data analysis to identify weaknesses and strengths, targeted training to address these aspects, and strategic team composition for adaptability. This comprehensive approach aims to enhance the team's overall performance and increase their chances of success in cricket matches.</w:t>
      </w:r>
    </w:p>
    <w:p w:rsidR="00291E4D" w:rsidRPr="00DF510E" w:rsidRDefault="00291E4D" w:rsidP="00291E4D">
      <w:pPr>
        <w:jc w:val="both"/>
      </w:pPr>
    </w:p>
    <w:p w:rsidR="00DF510E" w:rsidRPr="00B80C9E" w:rsidRDefault="00DF510E" w:rsidP="004A20B6">
      <w:pPr>
        <w:tabs>
          <w:tab w:val="left" w:pos="5556"/>
        </w:tabs>
        <w:jc w:val="both"/>
      </w:pPr>
    </w:p>
    <w:sectPr w:rsidR="00DF510E" w:rsidRPr="00B80C9E" w:rsidSect="00DF027C">
      <w:headerReference w:type="default" r:id="rId34"/>
      <w:footerReference w:type="default" r:id="rId3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B29" w:rsidRDefault="00C44B29">
      <w:r>
        <w:separator/>
      </w:r>
    </w:p>
    <w:p w:rsidR="00C44B29" w:rsidRDefault="00C44B29"/>
  </w:endnote>
  <w:endnote w:type="continuationSeparator" w:id="0">
    <w:p w:rsidR="00C44B29" w:rsidRDefault="00C44B29">
      <w:r>
        <w:continuationSeparator/>
      </w:r>
    </w:p>
    <w:p w:rsidR="00C44B29" w:rsidRDefault="00C44B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C44B29">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B29" w:rsidRDefault="00C44B29">
      <w:r>
        <w:separator/>
      </w:r>
    </w:p>
    <w:p w:rsidR="00C44B29" w:rsidRDefault="00C44B29"/>
  </w:footnote>
  <w:footnote w:type="continuationSeparator" w:id="0">
    <w:p w:rsidR="00C44B29" w:rsidRDefault="00C44B29">
      <w:r>
        <w:continuationSeparator/>
      </w:r>
    </w:p>
    <w:p w:rsidR="00C44B29" w:rsidRDefault="00C44B2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482B"/>
    <w:multiLevelType w:val="hybridMultilevel"/>
    <w:tmpl w:val="B41AE7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D3D81"/>
    <w:multiLevelType w:val="hybridMultilevel"/>
    <w:tmpl w:val="8F58B3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15370"/>
    <w:multiLevelType w:val="hybridMultilevel"/>
    <w:tmpl w:val="9162F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254F1"/>
    <w:multiLevelType w:val="hybridMultilevel"/>
    <w:tmpl w:val="E41C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E419E"/>
    <w:multiLevelType w:val="hybridMultilevel"/>
    <w:tmpl w:val="0DB08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D6885"/>
    <w:multiLevelType w:val="hybridMultilevel"/>
    <w:tmpl w:val="FADE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2E1F2E"/>
    <w:multiLevelType w:val="hybridMultilevel"/>
    <w:tmpl w:val="E444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93AB1"/>
    <w:multiLevelType w:val="hybridMultilevel"/>
    <w:tmpl w:val="8EF6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A57061"/>
    <w:multiLevelType w:val="multilevel"/>
    <w:tmpl w:val="2488B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E61946"/>
    <w:multiLevelType w:val="hybridMultilevel"/>
    <w:tmpl w:val="000C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17717"/>
    <w:multiLevelType w:val="hybridMultilevel"/>
    <w:tmpl w:val="F4506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37610"/>
    <w:multiLevelType w:val="hybridMultilevel"/>
    <w:tmpl w:val="498E4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C1E96"/>
    <w:multiLevelType w:val="hybridMultilevel"/>
    <w:tmpl w:val="343A16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F777F"/>
    <w:multiLevelType w:val="multilevel"/>
    <w:tmpl w:val="279E5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2A15A3"/>
    <w:multiLevelType w:val="hybridMultilevel"/>
    <w:tmpl w:val="958A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30460"/>
    <w:multiLevelType w:val="hybridMultilevel"/>
    <w:tmpl w:val="EF72A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24410"/>
    <w:multiLevelType w:val="hybridMultilevel"/>
    <w:tmpl w:val="C85CF5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3B2951"/>
    <w:multiLevelType w:val="hybridMultilevel"/>
    <w:tmpl w:val="9D52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BE2E97"/>
    <w:multiLevelType w:val="hybridMultilevel"/>
    <w:tmpl w:val="16541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B40AF"/>
    <w:multiLevelType w:val="hybridMultilevel"/>
    <w:tmpl w:val="86BC3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334E4F"/>
    <w:multiLevelType w:val="hybridMultilevel"/>
    <w:tmpl w:val="0AB03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C81070"/>
    <w:multiLevelType w:val="hybridMultilevel"/>
    <w:tmpl w:val="796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D2631"/>
    <w:multiLevelType w:val="hybridMultilevel"/>
    <w:tmpl w:val="B1F0E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A419E5"/>
    <w:multiLevelType w:val="multilevel"/>
    <w:tmpl w:val="53904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540368"/>
    <w:multiLevelType w:val="hybridMultilevel"/>
    <w:tmpl w:val="C082B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344733"/>
    <w:multiLevelType w:val="hybridMultilevel"/>
    <w:tmpl w:val="392CC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E34574"/>
    <w:multiLevelType w:val="hybridMultilevel"/>
    <w:tmpl w:val="7C2078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676227"/>
    <w:multiLevelType w:val="hybridMultilevel"/>
    <w:tmpl w:val="5D40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9118F8"/>
    <w:multiLevelType w:val="multilevel"/>
    <w:tmpl w:val="4F92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56A16"/>
    <w:multiLevelType w:val="multilevel"/>
    <w:tmpl w:val="22A20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CD7DC1"/>
    <w:multiLevelType w:val="hybridMultilevel"/>
    <w:tmpl w:val="3A1ED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E57F9E"/>
    <w:multiLevelType w:val="hybridMultilevel"/>
    <w:tmpl w:val="326C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A30864"/>
    <w:multiLevelType w:val="hybridMultilevel"/>
    <w:tmpl w:val="AABA0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B16400"/>
    <w:multiLevelType w:val="hybridMultilevel"/>
    <w:tmpl w:val="4DA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12A3E"/>
    <w:multiLevelType w:val="hybridMultilevel"/>
    <w:tmpl w:val="813E8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EF1710"/>
    <w:multiLevelType w:val="hybridMultilevel"/>
    <w:tmpl w:val="2940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5794D"/>
    <w:multiLevelType w:val="hybridMultilevel"/>
    <w:tmpl w:val="AE488A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10510"/>
    <w:multiLevelType w:val="hybridMultilevel"/>
    <w:tmpl w:val="B39029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1C2151"/>
    <w:multiLevelType w:val="hybridMultilevel"/>
    <w:tmpl w:val="947C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DB59C8"/>
    <w:multiLevelType w:val="hybridMultilevel"/>
    <w:tmpl w:val="426A2D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F0635D"/>
    <w:multiLevelType w:val="hybridMultilevel"/>
    <w:tmpl w:val="869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D35890"/>
    <w:multiLevelType w:val="hybridMultilevel"/>
    <w:tmpl w:val="C17C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9A294C"/>
    <w:multiLevelType w:val="hybridMultilevel"/>
    <w:tmpl w:val="F98C0D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CD6D9C"/>
    <w:multiLevelType w:val="hybridMultilevel"/>
    <w:tmpl w:val="95684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A01665"/>
    <w:multiLevelType w:val="hybridMultilevel"/>
    <w:tmpl w:val="C48E1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0"/>
  </w:num>
  <w:num w:numId="3">
    <w:abstractNumId w:val="3"/>
  </w:num>
  <w:num w:numId="4">
    <w:abstractNumId w:val="10"/>
  </w:num>
  <w:num w:numId="5">
    <w:abstractNumId w:val="33"/>
  </w:num>
  <w:num w:numId="6">
    <w:abstractNumId w:val="4"/>
  </w:num>
  <w:num w:numId="7">
    <w:abstractNumId w:val="14"/>
  </w:num>
  <w:num w:numId="8">
    <w:abstractNumId w:val="34"/>
  </w:num>
  <w:num w:numId="9">
    <w:abstractNumId w:val="5"/>
  </w:num>
  <w:num w:numId="10">
    <w:abstractNumId w:val="11"/>
  </w:num>
  <w:num w:numId="11">
    <w:abstractNumId w:val="7"/>
  </w:num>
  <w:num w:numId="12">
    <w:abstractNumId w:val="41"/>
  </w:num>
  <w:num w:numId="13">
    <w:abstractNumId w:val="31"/>
  </w:num>
  <w:num w:numId="14">
    <w:abstractNumId w:val="40"/>
  </w:num>
  <w:num w:numId="15">
    <w:abstractNumId w:val="44"/>
  </w:num>
  <w:num w:numId="16">
    <w:abstractNumId w:val="15"/>
  </w:num>
  <w:num w:numId="17">
    <w:abstractNumId w:val="36"/>
  </w:num>
  <w:num w:numId="18">
    <w:abstractNumId w:val="42"/>
  </w:num>
  <w:num w:numId="19">
    <w:abstractNumId w:val="12"/>
  </w:num>
  <w:num w:numId="20">
    <w:abstractNumId w:val="37"/>
  </w:num>
  <w:num w:numId="21">
    <w:abstractNumId w:val="39"/>
  </w:num>
  <w:num w:numId="22">
    <w:abstractNumId w:val="30"/>
  </w:num>
  <w:num w:numId="23">
    <w:abstractNumId w:val="26"/>
  </w:num>
  <w:num w:numId="24">
    <w:abstractNumId w:val="16"/>
  </w:num>
  <w:num w:numId="25">
    <w:abstractNumId w:val="0"/>
  </w:num>
  <w:num w:numId="26">
    <w:abstractNumId w:val="1"/>
  </w:num>
  <w:num w:numId="27">
    <w:abstractNumId w:val="22"/>
  </w:num>
  <w:num w:numId="28">
    <w:abstractNumId w:val="27"/>
  </w:num>
  <w:num w:numId="29">
    <w:abstractNumId w:val="6"/>
  </w:num>
  <w:num w:numId="30">
    <w:abstractNumId w:val="32"/>
  </w:num>
  <w:num w:numId="31">
    <w:abstractNumId w:val="25"/>
  </w:num>
  <w:num w:numId="32">
    <w:abstractNumId w:val="19"/>
  </w:num>
  <w:num w:numId="33">
    <w:abstractNumId w:val="2"/>
  </w:num>
  <w:num w:numId="34">
    <w:abstractNumId w:val="9"/>
  </w:num>
  <w:num w:numId="35">
    <w:abstractNumId w:val="38"/>
  </w:num>
  <w:num w:numId="36">
    <w:abstractNumId w:val="8"/>
  </w:num>
  <w:num w:numId="37">
    <w:abstractNumId w:val="23"/>
  </w:num>
  <w:num w:numId="38">
    <w:abstractNumId w:val="17"/>
  </w:num>
  <w:num w:numId="39">
    <w:abstractNumId w:val="18"/>
  </w:num>
  <w:num w:numId="40">
    <w:abstractNumId w:val="29"/>
  </w:num>
  <w:num w:numId="41">
    <w:abstractNumId w:val="24"/>
  </w:num>
  <w:num w:numId="42">
    <w:abstractNumId w:val="35"/>
  </w:num>
  <w:num w:numId="43">
    <w:abstractNumId w:val="28"/>
  </w:num>
  <w:num w:numId="44">
    <w:abstractNumId w:val="13"/>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E90"/>
    <w:rsid w:val="0002482E"/>
    <w:rsid w:val="00041767"/>
    <w:rsid w:val="00050324"/>
    <w:rsid w:val="000A0150"/>
    <w:rsid w:val="000B3884"/>
    <w:rsid w:val="000C26E3"/>
    <w:rsid w:val="000E63C9"/>
    <w:rsid w:val="001270C9"/>
    <w:rsid w:val="00130E9D"/>
    <w:rsid w:val="00150A6D"/>
    <w:rsid w:val="00176014"/>
    <w:rsid w:val="00185B35"/>
    <w:rsid w:val="001D3D79"/>
    <w:rsid w:val="001F2BC8"/>
    <w:rsid w:val="001F5F6B"/>
    <w:rsid w:val="002376C9"/>
    <w:rsid w:val="00243EBC"/>
    <w:rsid w:val="00246A35"/>
    <w:rsid w:val="0027024D"/>
    <w:rsid w:val="00284348"/>
    <w:rsid w:val="00291E4D"/>
    <w:rsid w:val="002B6E65"/>
    <w:rsid w:val="002F51F5"/>
    <w:rsid w:val="00312137"/>
    <w:rsid w:val="00330359"/>
    <w:rsid w:val="0033762F"/>
    <w:rsid w:val="00344046"/>
    <w:rsid w:val="00366C7E"/>
    <w:rsid w:val="00384EA3"/>
    <w:rsid w:val="003A39A1"/>
    <w:rsid w:val="003C2191"/>
    <w:rsid w:val="003D3863"/>
    <w:rsid w:val="004110DE"/>
    <w:rsid w:val="00436695"/>
    <w:rsid w:val="0044085A"/>
    <w:rsid w:val="004A20B6"/>
    <w:rsid w:val="004B21A5"/>
    <w:rsid w:val="004E12F8"/>
    <w:rsid w:val="005022B8"/>
    <w:rsid w:val="005037F0"/>
    <w:rsid w:val="00516A86"/>
    <w:rsid w:val="005275F6"/>
    <w:rsid w:val="00572102"/>
    <w:rsid w:val="005777CC"/>
    <w:rsid w:val="005A3010"/>
    <w:rsid w:val="005C23DC"/>
    <w:rsid w:val="005F1BB0"/>
    <w:rsid w:val="006229F0"/>
    <w:rsid w:val="00656C4D"/>
    <w:rsid w:val="00684ACD"/>
    <w:rsid w:val="006A3863"/>
    <w:rsid w:val="006E5716"/>
    <w:rsid w:val="0070642A"/>
    <w:rsid w:val="00720E0A"/>
    <w:rsid w:val="007302B3"/>
    <w:rsid w:val="00730733"/>
    <w:rsid w:val="00730E3A"/>
    <w:rsid w:val="00736AAF"/>
    <w:rsid w:val="00765B2A"/>
    <w:rsid w:val="0078144B"/>
    <w:rsid w:val="00783A34"/>
    <w:rsid w:val="007C6B52"/>
    <w:rsid w:val="007D16C5"/>
    <w:rsid w:val="00862FE4"/>
    <w:rsid w:val="0086389A"/>
    <w:rsid w:val="0087605E"/>
    <w:rsid w:val="00897880"/>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B30734"/>
    <w:rsid w:val="00B41E90"/>
    <w:rsid w:val="00B50D0D"/>
    <w:rsid w:val="00B80C9E"/>
    <w:rsid w:val="00B958DC"/>
    <w:rsid w:val="00BA0FA7"/>
    <w:rsid w:val="00BF6135"/>
    <w:rsid w:val="00C02B87"/>
    <w:rsid w:val="00C4086D"/>
    <w:rsid w:val="00C44B29"/>
    <w:rsid w:val="00C80223"/>
    <w:rsid w:val="00CA1896"/>
    <w:rsid w:val="00CB5B28"/>
    <w:rsid w:val="00CF38DF"/>
    <w:rsid w:val="00CF5371"/>
    <w:rsid w:val="00D0323A"/>
    <w:rsid w:val="00D0559F"/>
    <w:rsid w:val="00D077E9"/>
    <w:rsid w:val="00D42CB7"/>
    <w:rsid w:val="00D5413D"/>
    <w:rsid w:val="00D570A9"/>
    <w:rsid w:val="00D70D02"/>
    <w:rsid w:val="00D770C7"/>
    <w:rsid w:val="00D86945"/>
    <w:rsid w:val="00D90290"/>
    <w:rsid w:val="00D92783"/>
    <w:rsid w:val="00DD152F"/>
    <w:rsid w:val="00DE213F"/>
    <w:rsid w:val="00DF027C"/>
    <w:rsid w:val="00DF510E"/>
    <w:rsid w:val="00E00A32"/>
    <w:rsid w:val="00E2142F"/>
    <w:rsid w:val="00E22ACD"/>
    <w:rsid w:val="00E44AA8"/>
    <w:rsid w:val="00E620B0"/>
    <w:rsid w:val="00E81B40"/>
    <w:rsid w:val="00ED5F98"/>
    <w:rsid w:val="00EF1BE9"/>
    <w:rsid w:val="00EF555B"/>
    <w:rsid w:val="00F027BB"/>
    <w:rsid w:val="00F11DCF"/>
    <w:rsid w:val="00F162EA"/>
    <w:rsid w:val="00F52D27"/>
    <w:rsid w:val="00F83527"/>
    <w:rsid w:val="00FB788B"/>
    <w:rsid w:val="00FD583F"/>
    <w:rsid w:val="00FD6CE1"/>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983E2"/>
  <w15:docId w15:val="{E6670A07-0C80-4151-B205-5E11F9D60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229F0"/>
    <w:pPr>
      <w:ind w:left="720"/>
      <w:contextualSpacing/>
    </w:pPr>
  </w:style>
  <w:style w:type="character" w:styleId="Strong">
    <w:name w:val="Strong"/>
    <w:basedOn w:val="DefaultParagraphFont"/>
    <w:uiPriority w:val="22"/>
    <w:qFormat/>
    <w:rsid w:val="00B50D0D"/>
    <w:rPr>
      <w:b/>
      <w:bCs/>
    </w:rPr>
  </w:style>
  <w:style w:type="paragraph" w:styleId="NormalWeb">
    <w:name w:val="Normal (Web)"/>
    <w:basedOn w:val="Normal"/>
    <w:uiPriority w:val="99"/>
    <w:semiHidden/>
    <w:unhideWhenUsed/>
    <w:rsid w:val="00DF510E"/>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Hyperlink">
    <w:name w:val="Hyperlink"/>
    <w:basedOn w:val="DefaultParagraphFont"/>
    <w:uiPriority w:val="99"/>
    <w:unhideWhenUsed/>
    <w:rsid w:val="00344046"/>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11442">
      <w:bodyDiv w:val="1"/>
      <w:marLeft w:val="0"/>
      <w:marRight w:val="0"/>
      <w:marTop w:val="0"/>
      <w:marBottom w:val="0"/>
      <w:divBdr>
        <w:top w:val="none" w:sz="0" w:space="0" w:color="auto"/>
        <w:left w:val="none" w:sz="0" w:space="0" w:color="auto"/>
        <w:bottom w:val="none" w:sz="0" w:space="0" w:color="auto"/>
        <w:right w:val="none" w:sz="0" w:space="0" w:color="auto"/>
      </w:divBdr>
    </w:div>
    <w:div w:id="1045448107">
      <w:bodyDiv w:val="1"/>
      <w:marLeft w:val="0"/>
      <w:marRight w:val="0"/>
      <w:marTop w:val="0"/>
      <w:marBottom w:val="0"/>
      <w:divBdr>
        <w:top w:val="none" w:sz="0" w:space="0" w:color="auto"/>
        <w:left w:val="none" w:sz="0" w:space="0" w:color="auto"/>
        <w:bottom w:val="none" w:sz="0" w:space="0" w:color="auto"/>
        <w:right w:val="none" w:sz="0" w:space="0" w:color="auto"/>
      </w:divBdr>
    </w:div>
    <w:div w:id="1325668421">
      <w:bodyDiv w:val="1"/>
      <w:marLeft w:val="0"/>
      <w:marRight w:val="0"/>
      <w:marTop w:val="0"/>
      <w:marBottom w:val="0"/>
      <w:divBdr>
        <w:top w:val="none" w:sz="0" w:space="0" w:color="auto"/>
        <w:left w:val="none" w:sz="0" w:space="0" w:color="auto"/>
        <w:bottom w:val="none" w:sz="0" w:space="0" w:color="auto"/>
        <w:right w:val="none" w:sz="0" w:space="0" w:color="auto"/>
      </w:divBdr>
    </w:div>
    <w:div w:id="1451513461">
      <w:bodyDiv w:val="1"/>
      <w:marLeft w:val="0"/>
      <w:marRight w:val="0"/>
      <w:marTop w:val="0"/>
      <w:marBottom w:val="0"/>
      <w:divBdr>
        <w:top w:val="none" w:sz="0" w:space="0" w:color="auto"/>
        <w:left w:val="none" w:sz="0" w:space="0" w:color="auto"/>
        <w:bottom w:val="none" w:sz="0" w:space="0" w:color="auto"/>
        <w:right w:val="none" w:sz="0" w:space="0" w:color="auto"/>
      </w:divBdr>
    </w:div>
    <w:div w:id="1535121102">
      <w:bodyDiv w:val="1"/>
      <w:marLeft w:val="0"/>
      <w:marRight w:val="0"/>
      <w:marTop w:val="0"/>
      <w:marBottom w:val="0"/>
      <w:divBdr>
        <w:top w:val="none" w:sz="0" w:space="0" w:color="auto"/>
        <w:left w:val="none" w:sz="0" w:space="0" w:color="auto"/>
        <w:bottom w:val="none" w:sz="0" w:space="0" w:color="auto"/>
        <w:right w:val="none" w:sz="0" w:space="0" w:color="auto"/>
      </w:divBdr>
    </w:div>
    <w:div w:id="1557005618">
      <w:bodyDiv w:val="1"/>
      <w:marLeft w:val="0"/>
      <w:marRight w:val="0"/>
      <w:marTop w:val="0"/>
      <w:marBottom w:val="0"/>
      <w:divBdr>
        <w:top w:val="none" w:sz="0" w:space="0" w:color="auto"/>
        <w:left w:val="none" w:sz="0" w:space="0" w:color="auto"/>
        <w:bottom w:val="none" w:sz="0" w:space="0" w:color="auto"/>
        <w:right w:val="none" w:sz="0" w:space="0" w:color="auto"/>
      </w:divBdr>
    </w:div>
    <w:div w:id="188836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chart" Target="charts/chart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ibadkhanml/psl-matches-2016-to-2022?select=matches.csv"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vee\AppData\Roaming\Microsoft\Templates\Re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All Rounder Players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'[Visiualization(1).xlsx]Allrounder'!$B$1</c:f>
              <c:strCache>
                <c:ptCount val="1"/>
                <c:pt idx="0">
                  <c:v>avg_runs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cat>
            <c:strRef>
              <c:f>'[Visiualization(1).xlsx]Allrounder'!$A$2:$A$16</c:f>
              <c:strCache>
                <c:ptCount val="15"/>
                <c:pt idx="0">
                  <c:v>Shane Watson</c:v>
                </c:pt>
                <c:pt idx="1">
                  <c:v>Ravi Bopara</c:v>
                </c:pt>
                <c:pt idx="2">
                  <c:v>Mohammad Hafeez</c:v>
                </c:pt>
                <c:pt idx="3">
                  <c:v>Shadab Khan</c:v>
                </c:pt>
                <c:pt idx="4">
                  <c:v>Khushdil Shah</c:v>
                </c:pt>
                <c:pt idx="5">
                  <c:v>Faheem Ashraf</c:v>
                </c:pt>
                <c:pt idx="6">
                  <c:v>Ben Cutting</c:v>
                </c:pt>
                <c:pt idx="7">
                  <c:v>Samit Patel</c:v>
                </c:pt>
                <c:pt idx="8">
                  <c:v>Shahid Afridi</c:v>
                </c:pt>
                <c:pt idx="9">
                  <c:v>David Wiese</c:v>
                </c:pt>
                <c:pt idx="10">
                  <c:v>Liam Dawson</c:v>
                </c:pt>
                <c:pt idx="11">
                  <c:v>Imad Wasim</c:v>
                </c:pt>
                <c:pt idx="12">
                  <c:v>Mohammad Nawaz</c:v>
                </c:pt>
                <c:pt idx="13">
                  <c:v>Sunil Narine</c:v>
                </c:pt>
                <c:pt idx="14">
                  <c:v>Dwayne Bravo</c:v>
                </c:pt>
              </c:strCache>
            </c:strRef>
          </c:cat>
          <c:val>
            <c:numRef>
              <c:f>'[Visiualization(1).xlsx]Allrounder'!$B$2:$B$16</c:f>
              <c:numCache>
                <c:formatCode>General</c:formatCode>
                <c:ptCount val="15"/>
                <c:pt idx="0">
                  <c:v>430</c:v>
                </c:pt>
                <c:pt idx="1">
                  <c:v>329</c:v>
                </c:pt>
                <c:pt idx="2">
                  <c:v>323</c:v>
                </c:pt>
                <c:pt idx="3">
                  <c:v>268</c:v>
                </c:pt>
                <c:pt idx="4">
                  <c:v>222</c:v>
                </c:pt>
                <c:pt idx="5">
                  <c:v>202</c:v>
                </c:pt>
                <c:pt idx="6">
                  <c:v>197</c:v>
                </c:pt>
                <c:pt idx="7">
                  <c:v>188</c:v>
                </c:pt>
                <c:pt idx="8">
                  <c:v>177</c:v>
                </c:pt>
                <c:pt idx="9">
                  <c:v>168</c:v>
                </c:pt>
                <c:pt idx="10">
                  <c:v>169</c:v>
                </c:pt>
                <c:pt idx="11">
                  <c:v>158</c:v>
                </c:pt>
                <c:pt idx="12">
                  <c:v>127</c:v>
                </c:pt>
                <c:pt idx="13">
                  <c:v>116</c:v>
                </c:pt>
                <c:pt idx="14">
                  <c:v>111</c:v>
                </c:pt>
              </c:numCache>
            </c:numRef>
          </c:val>
          <c:extLst>
            <c:ext xmlns:c16="http://schemas.microsoft.com/office/drawing/2014/chart" uri="{C3380CC4-5D6E-409C-BE32-E72D297353CC}">
              <c16:uniqueId val="{00000000-4F56-4A0F-BCEF-07B948A35F96}"/>
            </c:ext>
          </c:extLst>
        </c:ser>
        <c:dLbls>
          <c:showLegendKey val="0"/>
          <c:showVal val="0"/>
          <c:showCatName val="0"/>
          <c:showSerName val="0"/>
          <c:showPercent val="0"/>
          <c:showBubbleSize val="0"/>
        </c:dLbls>
        <c:gapWidth val="219"/>
        <c:axId val="386372816"/>
        <c:axId val="386373992"/>
      </c:barChart>
      <c:lineChart>
        <c:grouping val="stacked"/>
        <c:varyColors val="0"/>
        <c:ser>
          <c:idx val="1"/>
          <c:order val="1"/>
          <c:tx>
            <c:strRef>
              <c:f>'[Visiualization(1).xlsx]Allrounder'!$C$1</c:f>
              <c:strCache>
                <c:ptCount val="1"/>
                <c:pt idx="0">
                  <c:v>avg_wickets</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strRef>
              <c:f>'[Visiualization(1).xlsx]Allrounder'!$A$2:$A$16</c:f>
              <c:strCache>
                <c:ptCount val="15"/>
                <c:pt idx="0">
                  <c:v>Shane Watson</c:v>
                </c:pt>
                <c:pt idx="1">
                  <c:v>Ravi Bopara</c:v>
                </c:pt>
                <c:pt idx="2">
                  <c:v>Mohammad Hafeez</c:v>
                </c:pt>
                <c:pt idx="3">
                  <c:v>Shadab Khan</c:v>
                </c:pt>
                <c:pt idx="4">
                  <c:v>Khushdil Shah</c:v>
                </c:pt>
                <c:pt idx="5">
                  <c:v>Faheem Ashraf</c:v>
                </c:pt>
                <c:pt idx="6">
                  <c:v>Ben Cutting</c:v>
                </c:pt>
                <c:pt idx="7">
                  <c:v>Samit Patel</c:v>
                </c:pt>
                <c:pt idx="8">
                  <c:v>Shahid Afridi</c:v>
                </c:pt>
                <c:pt idx="9">
                  <c:v>David Wiese</c:v>
                </c:pt>
                <c:pt idx="10">
                  <c:v>Liam Dawson</c:v>
                </c:pt>
                <c:pt idx="11">
                  <c:v>Imad Wasim</c:v>
                </c:pt>
                <c:pt idx="12">
                  <c:v>Mohammad Nawaz</c:v>
                </c:pt>
                <c:pt idx="13">
                  <c:v>Sunil Narine</c:v>
                </c:pt>
                <c:pt idx="14">
                  <c:v>Dwayne Bravo</c:v>
                </c:pt>
              </c:strCache>
            </c:strRef>
          </c:cat>
          <c:val>
            <c:numRef>
              <c:f>'[Visiualization(1).xlsx]Allrounder'!$C$2:$C$16</c:f>
              <c:numCache>
                <c:formatCode>General</c:formatCode>
                <c:ptCount val="15"/>
                <c:pt idx="0">
                  <c:v>11</c:v>
                </c:pt>
                <c:pt idx="1">
                  <c:v>11</c:v>
                </c:pt>
                <c:pt idx="2">
                  <c:v>6</c:v>
                </c:pt>
                <c:pt idx="3">
                  <c:v>19</c:v>
                </c:pt>
                <c:pt idx="4">
                  <c:v>16</c:v>
                </c:pt>
                <c:pt idx="5">
                  <c:v>21</c:v>
                </c:pt>
                <c:pt idx="6">
                  <c:v>8</c:v>
                </c:pt>
                <c:pt idx="7">
                  <c:v>13</c:v>
                </c:pt>
                <c:pt idx="8">
                  <c:v>13</c:v>
                </c:pt>
                <c:pt idx="9">
                  <c:v>12</c:v>
                </c:pt>
                <c:pt idx="10">
                  <c:v>9</c:v>
                </c:pt>
                <c:pt idx="11">
                  <c:v>7</c:v>
                </c:pt>
                <c:pt idx="12">
                  <c:v>13</c:v>
                </c:pt>
                <c:pt idx="13">
                  <c:v>10</c:v>
                </c:pt>
                <c:pt idx="14">
                  <c:v>7</c:v>
                </c:pt>
              </c:numCache>
            </c:numRef>
          </c:val>
          <c:smooth val="0"/>
          <c:extLst>
            <c:ext xmlns:c16="http://schemas.microsoft.com/office/drawing/2014/chart" uri="{C3380CC4-5D6E-409C-BE32-E72D297353CC}">
              <c16:uniqueId val="{00000001-4F56-4A0F-BCEF-07B948A35F96}"/>
            </c:ext>
          </c:extLst>
        </c:ser>
        <c:dLbls>
          <c:showLegendKey val="0"/>
          <c:showVal val="0"/>
          <c:showCatName val="0"/>
          <c:showSerName val="0"/>
          <c:showPercent val="0"/>
          <c:showBubbleSize val="0"/>
        </c:dLbls>
        <c:marker val="1"/>
        <c:smooth val="0"/>
        <c:axId val="386366936"/>
        <c:axId val="386357920"/>
      </c:lineChart>
      <c:catAx>
        <c:axId val="38636693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Players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86357920"/>
        <c:crosses val="autoZero"/>
        <c:auto val="1"/>
        <c:lblAlgn val="ctr"/>
        <c:lblOffset val="100"/>
        <c:noMultiLvlLbl val="0"/>
      </c:catAx>
      <c:valAx>
        <c:axId val="38635792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Average Wickets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86366936"/>
        <c:crosses val="autoZero"/>
        <c:crossBetween val="between"/>
      </c:valAx>
      <c:valAx>
        <c:axId val="386373992"/>
        <c:scaling>
          <c:orientation val="minMax"/>
        </c:scaling>
        <c:delete val="0"/>
        <c:axPos val="r"/>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Averag Runs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86372816"/>
        <c:crosses val="max"/>
        <c:crossBetween val="between"/>
      </c:valAx>
      <c:catAx>
        <c:axId val="386372816"/>
        <c:scaling>
          <c:orientation val="minMax"/>
        </c:scaling>
        <c:delete val="1"/>
        <c:axPos val="b"/>
        <c:numFmt formatCode="General" sourceLinked="1"/>
        <c:majorTickMark val="none"/>
        <c:minorTickMark val="none"/>
        <c:tickLblPos val="nextTo"/>
        <c:crossAx val="386373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solidFill>
      <a:schemeClr val="bg2">
        <a:lumMod val="50000"/>
      </a:schemeClr>
    </a:soli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0079835A36C41AE9AC793EE85934D71"/>
        <w:category>
          <w:name w:val="General"/>
          <w:gallery w:val="placeholder"/>
        </w:category>
        <w:types>
          <w:type w:val="bbPlcHdr"/>
        </w:types>
        <w:behaviors>
          <w:behavior w:val="content"/>
        </w:behaviors>
        <w:guid w:val="{B6B3D221-EC9A-4EDA-999D-C12AF1DA1C6B}"/>
      </w:docPartPr>
      <w:docPartBody>
        <w:p w:rsidR="00F076F7" w:rsidRDefault="00BE5241">
          <w:pPr>
            <w:pStyle w:val="E0079835A36C41AE9AC793EE85934D7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August 20</w:t>
          </w:r>
          <w:r w:rsidRPr="00D86945">
            <w:rPr>
              <w:rStyle w:val="SubtitleChar"/>
              <w:b/>
            </w:rPr>
            <w:fldChar w:fldCharType="end"/>
          </w:r>
        </w:p>
      </w:docPartBody>
    </w:docPart>
    <w:docPart>
      <w:docPartPr>
        <w:name w:val="8841D46146234F4188628D9E9EF97604"/>
        <w:category>
          <w:name w:val="General"/>
          <w:gallery w:val="placeholder"/>
        </w:category>
        <w:types>
          <w:type w:val="bbPlcHdr"/>
        </w:types>
        <w:behaviors>
          <w:behavior w:val="content"/>
        </w:behaviors>
        <w:guid w:val="{F3E0BE80-E9B4-4E07-A196-2AD06B123D06}"/>
      </w:docPartPr>
      <w:docPartBody>
        <w:p w:rsidR="00F076F7" w:rsidRDefault="00BE5241">
          <w:pPr>
            <w:pStyle w:val="8841D46146234F4188628D9E9EF9760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241"/>
    <w:rsid w:val="006E2190"/>
    <w:rsid w:val="00760F7E"/>
    <w:rsid w:val="00B906EC"/>
    <w:rsid w:val="00BE5241"/>
    <w:rsid w:val="00EC2ED1"/>
    <w:rsid w:val="00F07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E0079835A36C41AE9AC793EE85934D71">
    <w:name w:val="E0079835A36C41AE9AC793EE85934D71"/>
  </w:style>
  <w:style w:type="paragraph" w:customStyle="1" w:styleId="7BBB9E01D3024448B4D9C0950AC7B087">
    <w:name w:val="7BBB9E01D3024448B4D9C0950AC7B087"/>
  </w:style>
  <w:style w:type="paragraph" w:customStyle="1" w:styleId="8841D46146234F4188628D9E9EF97604">
    <w:name w:val="8841D46146234F4188628D9E9EF97604"/>
  </w:style>
  <w:style w:type="paragraph" w:customStyle="1" w:styleId="0D5C963D8189432FA2EFBF67928FFDD7">
    <w:name w:val="0D5C963D8189432FA2EFBF67928FFDD7"/>
  </w:style>
  <w:style w:type="paragraph" w:customStyle="1" w:styleId="F85E4D94F90445D7B7C7D4DAC039A884">
    <w:name w:val="F85E4D94F90445D7B7C7D4DAC039A884"/>
  </w:style>
  <w:style w:type="paragraph" w:customStyle="1" w:styleId="7460FB99C9AE4AE2B977BFF3747C7C03">
    <w:name w:val="7460FB99C9AE4AE2B977BFF3747C7C03"/>
  </w:style>
  <w:style w:type="paragraph" w:customStyle="1" w:styleId="E57CE988B9B944939EE588D193C66E0A">
    <w:name w:val="E57CE988B9B944939EE588D193C66E0A"/>
  </w:style>
  <w:style w:type="paragraph" w:customStyle="1" w:styleId="12900BE13C0744E5A08FDFD080E941F2">
    <w:name w:val="12900BE13C0744E5A08FDFD080E941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Group G:
Neeta Choudhry
Naveera Kamal
Noor ul ain</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45</TotalTime>
  <Pages>20</Pages>
  <Words>1450</Words>
  <Characters>8268</Characters>
  <Application>Microsoft Office Word</Application>
  <DocSecurity>0</DocSecurity>
  <Lines>68</Lines>
  <Paragraphs>19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vt:lpstr>
      <vt:lpstr>PROJECT SCOPE:</vt:lpstr>
      <vt:lpstr>ER- DAIGRAM: </vt:lpstr>
      <vt:lpstr>APPROACH</vt:lpstr>
      <vt:lpstr>DATA EXPLORATION: </vt:lpstr>
      <vt:lpstr>DASHBOARD VISUALS:    </vt:lpstr>
      <vt:lpstr>RECOMMENDATIONS:</vt:lpstr>
      <vt:lpstr>    </vt:lpstr>
      <vt:lpstr>    </vt:lpstr>
    </vt:vector>
  </TitlesOfParts>
  <Company/>
  <LinksUpToDate>false</LinksUpToDate>
  <CharactersWithSpaces>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sister</dc:creator>
  <cp:keywords/>
  <cp:lastModifiedBy>Neeta Choudhry</cp:lastModifiedBy>
  <cp:revision>16</cp:revision>
  <cp:lastPrinted>2006-08-01T17:47:00Z</cp:lastPrinted>
  <dcterms:created xsi:type="dcterms:W3CDTF">2023-08-20T20:58:00Z</dcterms:created>
  <dcterms:modified xsi:type="dcterms:W3CDTF">2023-08-24T17:18:00Z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